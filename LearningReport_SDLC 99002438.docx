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30A98F3" w:rsidR="00B412DD" w:rsidRPr="00F40045" w:rsidRDefault="00B412DD" w:rsidP="00860730">
                            <w:pPr>
                              <w:jc w:val="center"/>
                              <w:rPr>
                                <w:rFonts w:ascii="Arial" w:hAnsi="Arial" w:cs="Arial"/>
                                <w:sz w:val="56"/>
                              </w:rPr>
                            </w:pPr>
                            <w:r>
                              <w:rPr>
                                <w:rFonts w:ascii="Arial" w:hAnsi="Arial" w:cs="Arial"/>
                                <w:sz w:val="56"/>
                              </w:rPr>
                              <w:t xml:space="preserve">Learning Report – </w:t>
                            </w:r>
                            <w:r w:rsidR="00D8291C">
                              <w:rPr>
                                <w:rFonts w:ascii="Arial" w:hAnsi="Arial" w:cs="Arial"/>
                                <w:sz w:val="56"/>
                              </w:rPr>
                              <w:t>Calculator Application</w:t>
                            </w:r>
                          </w:p>
                          <w:p w14:paraId="48DC9B5C" w14:textId="77777777" w:rsidR="00B412DD" w:rsidRPr="00F40045" w:rsidRDefault="00B412DD" w:rsidP="00860730">
                            <w:pPr>
                              <w:jc w:val="center"/>
                              <w:rPr>
                                <w:rFonts w:ascii="Arial" w:hAnsi="Arial" w:cs="Arial"/>
                                <w:iCs/>
                                <w:color w:val="000000" w:themeColor="text1"/>
                                <w:sz w:val="28"/>
                                <w:szCs w:val="30"/>
                                <w:lang w:val="it-IT"/>
                              </w:rPr>
                            </w:pPr>
                          </w:p>
                          <w:p w14:paraId="48DC9B5D" w14:textId="77777777" w:rsidR="00B412DD" w:rsidRPr="00F40045" w:rsidRDefault="00B412DD" w:rsidP="00860730">
                            <w:pPr>
                              <w:jc w:val="center"/>
                              <w:rPr>
                                <w:rFonts w:ascii="Arial" w:hAnsi="Arial" w:cs="Arial"/>
                                <w:iCs/>
                                <w:color w:val="000000" w:themeColor="text1"/>
                                <w:sz w:val="28"/>
                                <w:szCs w:val="30"/>
                                <w:lang w:val="it-IT"/>
                              </w:rPr>
                            </w:pPr>
                          </w:p>
                          <w:p w14:paraId="48DC9B5E" w14:textId="77777777" w:rsidR="00B412DD" w:rsidRPr="00F40045" w:rsidRDefault="00B412DD"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B412DD" w:rsidRPr="00F40045" w:rsidRDefault="00B412DD" w:rsidP="00860730">
                            <w:pPr>
                              <w:jc w:val="center"/>
                              <w:rPr>
                                <w:rFonts w:ascii="Arial" w:hAnsi="Arial" w:cs="Arial"/>
                                <w:iCs/>
                                <w:color w:val="000000" w:themeColor="text1"/>
                                <w:sz w:val="28"/>
                                <w:szCs w:val="30"/>
                                <w:lang w:val="it-IT"/>
                              </w:rPr>
                            </w:pPr>
                          </w:p>
                          <w:p w14:paraId="48DC9B60" w14:textId="77777777" w:rsidR="00B412DD" w:rsidRPr="00417AA7" w:rsidRDefault="00B412DD"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" filled="f" stroked="f" strokeweight=".5pt">
                <v:textbox>
                  <w:txbxContent>
                    <w:p w14:paraId="48DC9B5B" w14:textId="630A98F3" w:rsidR="00B412DD" w:rsidRPr="00F40045" w:rsidRDefault="00B412DD" w:rsidP="00860730">
                      <w:pPr>
                        <w:jc w:val="center"/>
                        <w:rPr>
                          <w:rFonts w:ascii="Arial" w:hAnsi="Arial" w:cs="Arial"/>
                          <w:sz w:val="56"/>
                        </w:rPr>
                      </w:pPr>
                      <w:r>
                        <w:rPr>
                          <w:rFonts w:ascii="Arial" w:hAnsi="Arial" w:cs="Arial"/>
                          <w:sz w:val="56"/>
                        </w:rPr>
                        <w:t xml:space="preserve">Learning Report – </w:t>
                      </w:r>
                      <w:r w:rsidR="00D8291C">
                        <w:rPr>
                          <w:rFonts w:ascii="Arial" w:hAnsi="Arial" w:cs="Arial"/>
                          <w:sz w:val="56"/>
                        </w:rPr>
                        <w:t>Calculator Application</w:t>
                      </w:r>
                    </w:p>
                    <w:p w14:paraId="48DC9B5C" w14:textId="77777777" w:rsidR="00B412DD" w:rsidRPr="00F40045" w:rsidRDefault="00B412DD" w:rsidP="00860730">
                      <w:pPr>
                        <w:jc w:val="center"/>
                        <w:rPr>
                          <w:rFonts w:ascii="Arial" w:hAnsi="Arial" w:cs="Arial"/>
                          <w:iCs/>
                          <w:color w:val="000000" w:themeColor="text1"/>
                          <w:sz w:val="28"/>
                          <w:szCs w:val="30"/>
                          <w:lang w:val="it-IT"/>
                        </w:rPr>
                      </w:pPr>
                    </w:p>
                    <w:p w14:paraId="48DC9B5D" w14:textId="77777777" w:rsidR="00B412DD" w:rsidRPr="00F40045" w:rsidRDefault="00B412DD" w:rsidP="00860730">
                      <w:pPr>
                        <w:jc w:val="center"/>
                        <w:rPr>
                          <w:rFonts w:ascii="Arial" w:hAnsi="Arial" w:cs="Arial"/>
                          <w:iCs/>
                          <w:color w:val="000000" w:themeColor="text1"/>
                          <w:sz w:val="28"/>
                          <w:szCs w:val="30"/>
                          <w:lang w:val="it-IT"/>
                        </w:rPr>
                      </w:pPr>
                    </w:p>
                    <w:p w14:paraId="48DC9B5E" w14:textId="77777777" w:rsidR="00B412DD" w:rsidRPr="00F40045" w:rsidRDefault="00B412DD"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B412DD" w:rsidRPr="00F40045" w:rsidRDefault="00B412DD" w:rsidP="00860730">
                      <w:pPr>
                        <w:jc w:val="center"/>
                        <w:rPr>
                          <w:rFonts w:ascii="Arial" w:hAnsi="Arial" w:cs="Arial"/>
                          <w:iCs/>
                          <w:color w:val="000000" w:themeColor="text1"/>
                          <w:sz w:val="28"/>
                          <w:szCs w:val="30"/>
                          <w:lang w:val="it-IT"/>
                        </w:rPr>
                      </w:pPr>
                    </w:p>
                    <w:p w14:paraId="48DC9B60" w14:textId="77777777" w:rsidR="00B412DD" w:rsidRPr="00417AA7" w:rsidRDefault="00B412DD"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F7D4EF3"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">
                <v:shape id="Freeform 105" o:spid="_x0000_s1027" style="position:absolute;width:12334;height:16208;visibility:visible;mso-wrap-style:square;v-text-anchor:top" coordsize="777,1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&#13;&#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&#13;&#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206E751"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">
                <v:shape id="Freeform 101" o:spid="_x0000_s1027" style="position:absolute;left:51058;top:10748;width:12493;height:3937;visibility:visible;mso-wrap-style:square;v-text-anchor:top" coordsize="787,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&#13;&#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&#13;&#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&#13;&#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3CD33C80" w:rsidR="002979C3" w:rsidRPr="00404B4F" w:rsidRDefault="002979C3" w:rsidP="004817E1">
            <w:pPr>
              <w:pStyle w:val="TableText"/>
              <w:spacing w:after="0"/>
              <w:ind w:left="-54" w:firstLine="27"/>
              <w:jc w:val="center"/>
              <w:rPr>
                <w:rFonts w:cs="Arial"/>
              </w:rPr>
            </w:pPr>
          </w:p>
        </w:tc>
        <w:tc>
          <w:tcPr>
            <w:tcW w:w="518" w:type="pct"/>
            <w:vAlign w:val="center"/>
          </w:tcPr>
          <w:p w14:paraId="48DC9A5A" w14:textId="6DE9E5FC" w:rsidR="002979C3" w:rsidRPr="00B96BE2" w:rsidRDefault="002979C3" w:rsidP="004817E1">
            <w:pPr>
              <w:pStyle w:val="TableText"/>
              <w:spacing w:after="0"/>
              <w:ind w:left="-54" w:hanging="12"/>
              <w:jc w:val="center"/>
              <w:rPr>
                <w:rFonts w:cs="Arial"/>
              </w:rPr>
            </w:pPr>
          </w:p>
        </w:tc>
        <w:tc>
          <w:tcPr>
            <w:tcW w:w="863" w:type="pct"/>
            <w:vAlign w:val="center"/>
          </w:tcPr>
          <w:p w14:paraId="48DC9A5B" w14:textId="727D8AAF" w:rsidR="001B4CE7" w:rsidRPr="007B3ACD" w:rsidRDefault="001B4CE7" w:rsidP="00807E00">
            <w:pPr>
              <w:pStyle w:val="TableText"/>
              <w:spacing w:after="0"/>
              <w:ind w:left="-54" w:firstLine="5"/>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27C8E82F" w:rsidR="00EF2B08" w:rsidRPr="00404B4F" w:rsidRDefault="00EF2B08" w:rsidP="00807E00">
            <w:pPr>
              <w:pStyle w:val="TableText"/>
              <w:spacing w:after="0"/>
              <w:ind w:left="-54" w:firstLine="27"/>
              <w:rPr>
                <w:rFonts w:cs="Arial"/>
              </w:rPr>
            </w:pPr>
          </w:p>
        </w:tc>
        <w:tc>
          <w:tcPr>
            <w:tcW w:w="518" w:type="pct"/>
            <w:vAlign w:val="center"/>
          </w:tcPr>
          <w:p w14:paraId="48DC9A61" w14:textId="5F034FE9" w:rsidR="00EF2B08" w:rsidRPr="00B96BE2" w:rsidRDefault="00EF2B08" w:rsidP="004817E1">
            <w:pPr>
              <w:pStyle w:val="TableText"/>
              <w:spacing w:after="0"/>
              <w:ind w:left="-54" w:hanging="12"/>
              <w:jc w:val="center"/>
              <w:rPr>
                <w:rFonts w:cs="Arial"/>
              </w:rPr>
            </w:pPr>
          </w:p>
        </w:tc>
        <w:tc>
          <w:tcPr>
            <w:tcW w:w="863" w:type="pct"/>
            <w:vAlign w:val="center"/>
          </w:tcPr>
          <w:p w14:paraId="48DC9A62" w14:textId="302CB3D1" w:rsidR="00EF2B08" w:rsidRPr="007B3ACD" w:rsidRDefault="00EF2B08" w:rsidP="00807E00">
            <w:pPr>
              <w:pStyle w:val="TableText"/>
              <w:spacing w:after="0"/>
              <w:ind w:left="-54" w:firstLine="5"/>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p w14:paraId="48DC9A98" w14:textId="2713CE18" w:rsidR="00DB5DE8" w:rsidRPr="00F419C7" w:rsidRDefault="007D30B1" w:rsidP="00320DA4">
      <w:pPr>
        <w:pStyle w:val="Heading1"/>
        <w:tabs>
          <w:tab w:val="left" w:pos="540"/>
        </w:tabs>
        <w:spacing w:before="240"/>
        <w:ind w:left="540"/>
        <w:rPr>
          <w:rFonts w:ascii="Arial" w:hAnsi="Arial" w:cs="Arial"/>
        </w:rPr>
      </w:pPr>
      <w:r w:rsidRPr="00F419C7">
        <w:rPr>
          <w:rFonts w:ascii="Arial" w:hAnsi="Arial" w:cs="Arial"/>
        </w:rPr>
        <w:lastRenderedPageBreak/>
        <w:t>Table of Contents</w:t>
      </w:r>
    </w:p>
    <w:p w14:paraId="3DD63B5F" w14:textId="623F72A6" w:rsidR="00B412DD" w:rsidRDefault="00B412DD" w:rsidP="00B412DD"/>
    <w:p w14:paraId="371E2DBC" w14:textId="2C94FD2E" w:rsidR="00B412DD" w:rsidRPr="00B412DD" w:rsidRDefault="00B412DD" w:rsidP="00B412DD">
      <w:r>
        <w:t xml:space="preserve">    Requirements……………………………………………………………………………………………………………………………….5</w:t>
      </w:r>
    </w:p>
    <w:p w14:paraId="48DC9A99" w14:textId="16C016CD" w:rsidR="00053C2C" w:rsidRDefault="00B412DD" w:rsidP="00053C2C">
      <w:r>
        <w:t xml:space="preserve">       Research…………………………………………………………………………………………………………………………………….5</w:t>
      </w:r>
    </w:p>
    <w:p w14:paraId="162E4D40" w14:textId="2DA67609" w:rsidR="00B412DD" w:rsidRDefault="00B412DD" w:rsidP="00053C2C">
      <w:r>
        <w:tab/>
        <w:t>Ageing………………………………………………………………………………………………………………………………………..5</w:t>
      </w:r>
    </w:p>
    <w:p w14:paraId="2598F952" w14:textId="23EBA33E" w:rsidR="00B412DD" w:rsidRDefault="00B412DD" w:rsidP="00053C2C">
      <w:r>
        <w:tab/>
        <w:t>Costing Gradation……………………………………………………………………………………………………………………….5</w:t>
      </w:r>
    </w:p>
    <w:p w14:paraId="5864EC3D" w14:textId="0AAC19CA" w:rsidR="00B412DD" w:rsidRDefault="00B412DD" w:rsidP="00053C2C">
      <w:r>
        <w:tab/>
        <w:t>SWOT Analysis…………………………………………………………………………………………………………………</w:t>
      </w:r>
      <w:r w:rsidR="00036ED2">
        <w:t>………….6</w:t>
      </w:r>
    </w:p>
    <w:p w14:paraId="3509AB2E" w14:textId="12371A6A" w:rsidR="00B412DD" w:rsidRDefault="00B412DD" w:rsidP="00053C2C">
      <w:r>
        <w:t>High level requirements…………………………………………………………………………………………………………</w:t>
      </w:r>
      <w:r w:rsidR="00036ED2">
        <w:t>………….7</w:t>
      </w:r>
    </w:p>
    <w:p w14:paraId="6007518C" w14:textId="2E4FDF51" w:rsidR="00B412DD" w:rsidRDefault="00B412DD" w:rsidP="00053C2C">
      <w:r>
        <w:t>low level requirements…………………………………………………………………………………………………………</w:t>
      </w:r>
      <w:r w:rsidR="00036ED2">
        <w:t>……………7</w:t>
      </w:r>
    </w:p>
    <w:p w14:paraId="480BCD3B" w14:textId="2364B493" w:rsidR="00B412DD" w:rsidRDefault="00B412DD" w:rsidP="00053C2C">
      <w:r>
        <w:t>Test plan…………………………………………………………………………………………………………………………………</w:t>
      </w:r>
      <w:r w:rsidR="00036ED2">
        <w:t>………….7</w:t>
      </w:r>
    </w:p>
    <w:p w14:paraId="230C78E5" w14:textId="2FD6F809" w:rsidR="00B412DD" w:rsidRDefault="00B412DD" w:rsidP="00053C2C">
      <w:r>
        <w:tab/>
        <w:t>Scenario based test cases…………………………………………………………………………………………………</w:t>
      </w:r>
      <w:r w:rsidR="00036ED2">
        <w:t>………….7</w:t>
      </w:r>
    </w:p>
    <w:p w14:paraId="0BF7D20B" w14:textId="35F66941" w:rsidR="00B412DD" w:rsidRDefault="00B412DD" w:rsidP="00053C2C">
      <w:r>
        <w:tab/>
        <w:t>Requirement based test cases…………………………………………………………………………………………</w:t>
      </w:r>
      <w:r w:rsidR="00036ED2">
        <w:t>…………..8</w:t>
      </w:r>
    </w:p>
    <w:p w14:paraId="3B5D04B2" w14:textId="6DFC7384" w:rsidR="00036ED2" w:rsidRDefault="00036ED2" w:rsidP="00053C2C">
      <w:r>
        <w:t>Agile methodology……………………………………………………………………………………………………………………………..9</w:t>
      </w:r>
    </w:p>
    <w:p w14:paraId="174BF3F4" w14:textId="36076995" w:rsidR="00036ED2" w:rsidRDefault="00036ED2" w:rsidP="00053C2C">
      <w:r>
        <w:tab/>
        <w:t>User stories…………………………………………………………………………………………………………………………………..9</w:t>
      </w:r>
    </w:p>
    <w:p w14:paraId="2E6458FF" w14:textId="7BFFA97B" w:rsidR="00B412DD" w:rsidRDefault="00B412DD" w:rsidP="00053C2C">
      <w:r>
        <w:t>Design………………………………………………………………………………………………………………………………………</w:t>
      </w:r>
      <w:r w:rsidR="00036ED2">
        <w:t>…………10</w:t>
      </w:r>
    </w:p>
    <w:p w14:paraId="34E9B1D3" w14:textId="00205705" w:rsidR="00B412DD" w:rsidRDefault="00B412DD" w:rsidP="00036ED2">
      <w:pPr>
        <w:ind w:firstLine="720"/>
      </w:pPr>
      <w:proofErr w:type="spellStart"/>
      <w:r>
        <w:t>Behavioural</w:t>
      </w:r>
      <w:proofErr w:type="spellEnd"/>
      <w:r>
        <w:t xml:space="preserve"> diagram……………………………………………………………………………………………………………</w:t>
      </w:r>
      <w:r w:rsidR="00036ED2">
        <w:t>……….10</w:t>
      </w:r>
    </w:p>
    <w:p w14:paraId="1C80B3E4" w14:textId="46362613" w:rsidR="00B412DD" w:rsidRDefault="00B412DD" w:rsidP="00036ED2">
      <w:pPr>
        <w:ind w:firstLine="720"/>
      </w:pPr>
      <w:r>
        <w:t>Structural diagram…………………………………………………………………………………………………………………</w:t>
      </w:r>
      <w:r w:rsidR="00036ED2">
        <w:t>………12</w:t>
      </w:r>
    </w:p>
    <w:p w14:paraId="543B9185" w14:textId="29F4E20A" w:rsidR="00036ED2" w:rsidRDefault="00036ED2" w:rsidP="00036ED2">
      <w:r>
        <w:t>Git hub badges…………………………………………………………………………………………………………………………………….15</w:t>
      </w:r>
    </w:p>
    <w:p w14:paraId="02F2C660" w14:textId="41F171A2" w:rsidR="00B412DD" w:rsidRDefault="00B412DD"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782066B0" w14:textId="7C62580A" w:rsidR="003A1816" w:rsidRDefault="00F419C7" w:rsidP="00F419C7">
      <w:pPr>
        <w:ind w:firstLine="0"/>
        <w:rPr>
          <w:b/>
          <w:sz w:val="24"/>
          <w:szCs w:val="24"/>
        </w:rPr>
      </w:pPr>
      <w:r w:rsidRPr="00F419C7">
        <w:rPr>
          <w:b/>
          <w:sz w:val="24"/>
          <w:szCs w:val="24"/>
        </w:rPr>
        <w:lastRenderedPageBreak/>
        <w:t>Table of figures</w:t>
      </w:r>
      <w:r w:rsidR="003A1816" w:rsidRPr="00F419C7">
        <w:rPr>
          <w:b/>
          <w:sz w:val="24"/>
          <w:szCs w:val="24"/>
        </w:rPr>
        <w:t xml:space="preserve"> </w:t>
      </w:r>
    </w:p>
    <w:p w14:paraId="63D87E34" w14:textId="67B9122B" w:rsidR="005C04DB" w:rsidRDefault="005C04DB" w:rsidP="00F419C7">
      <w:pPr>
        <w:ind w:firstLine="0"/>
        <w:rPr>
          <w:b/>
          <w:sz w:val="24"/>
          <w:szCs w:val="24"/>
        </w:rPr>
      </w:pPr>
    </w:p>
    <w:bookmarkEnd w:id="0"/>
    <w:bookmarkEnd w:id="1"/>
    <w:bookmarkEnd w:id="2"/>
    <w:bookmarkEnd w:id="3"/>
    <w:p w14:paraId="5791B145" w14:textId="10C91554" w:rsidR="005C04DB" w:rsidRDefault="005C04DB">
      <w:pPr>
        <w:pStyle w:val="TableofFigures"/>
        <w:tabs>
          <w:tab w:val="right" w:leader="dot" w:pos="10160"/>
        </w:tabs>
        <w:rPr>
          <w:noProof/>
        </w:rPr>
      </w:pPr>
      <w:r>
        <w:fldChar w:fldCharType="begin"/>
      </w:r>
      <w:r>
        <w:instrText xml:space="preserve"> TOC \h \z \c "Figure" </w:instrText>
      </w:r>
      <w:r>
        <w:fldChar w:fldCharType="separate"/>
      </w:r>
      <w:hyperlink w:anchor="_Toc51326643" w:history="1">
        <w:r w:rsidRPr="00B507E2">
          <w:rPr>
            <w:rStyle w:val="Hyperlink"/>
            <w:noProof/>
          </w:rPr>
          <w:t>Figure 1</w:t>
        </w:r>
        <w:r>
          <w:rPr>
            <w:noProof/>
            <w:webHidden/>
          </w:rPr>
          <w:tab/>
        </w:r>
        <w:r>
          <w:rPr>
            <w:noProof/>
            <w:webHidden/>
          </w:rPr>
          <w:fldChar w:fldCharType="begin"/>
        </w:r>
        <w:r>
          <w:rPr>
            <w:noProof/>
            <w:webHidden/>
          </w:rPr>
          <w:instrText xml:space="preserve"> PAGEREF _Toc51326643 \h </w:instrText>
        </w:r>
        <w:r>
          <w:rPr>
            <w:noProof/>
            <w:webHidden/>
          </w:rPr>
        </w:r>
        <w:r>
          <w:rPr>
            <w:noProof/>
            <w:webHidden/>
          </w:rPr>
          <w:fldChar w:fldCharType="separate"/>
        </w:r>
        <w:r>
          <w:rPr>
            <w:noProof/>
            <w:webHidden/>
          </w:rPr>
          <w:t>10</w:t>
        </w:r>
        <w:r>
          <w:rPr>
            <w:noProof/>
            <w:webHidden/>
          </w:rPr>
          <w:fldChar w:fldCharType="end"/>
        </w:r>
      </w:hyperlink>
    </w:p>
    <w:p w14:paraId="0B4A92BD" w14:textId="47CBEE11" w:rsidR="005C04DB" w:rsidRDefault="00F8653F">
      <w:pPr>
        <w:pStyle w:val="TableofFigures"/>
        <w:tabs>
          <w:tab w:val="right" w:leader="dot" w:pos="10160"/>
        </w:tabs>
        <w:rPr>
          <w:noProof/>
        </w:rPr>
      </w:pPr>
      <w:hyperlink w:anchor="_Toc51326644" w:history="1">
        <w:r w:rsidR="005C04DB" w:rsidRPr="00B507E2">
          <w:rPr>
            <w:rStyle w:val="Hyperlink"/>
            <w:noProof/>
          </w:rPr>
          <w:t>Figure 2</w:t>
        </w:r>
        <w:r w:rsidR="005C04DB">
          <w:rPr>
            <w:noProof/>
            <w:webHidden/>
          </w:rPr>
          <w:tab/>
        </w:r>
        <w:r w:rsidR="005C04DB">
          <w:rPr>
            <w:noProof/>
            <w:webHidden/>
          </w:rPr>
          <w:fldChar w:fldCharType="begin"/>
        </w:r>
        <w:r w:rsidR="005C04DB">
          <w:rPr>
            <w:noProof/>
            <w:webHidden/>
          </w:rPr>
          <w:instrText xml:space="preserve"> PAGEREF _Toc51326644 \h </w:instrText>
        </w:r>
        <w:r w:rsidR="005C04DB">
          <w:rPr>
            <w:noProof/>
            <w:webHidden/>
          </w:rPr>
        </w:r>
        <w:r w:rsidR="005C04DB">
          <w:rPr>
            <w:noProof/>
            <w:webHidden/>
          </w:rPr>
          <w:fldChar w:fldCharType="separate"/>
        </w:r>
        <w:r w:rsidR="005C04DB">
          <w:rPr>
            <w:noProof/>
            <w:webHidden/>
          </w:rPr>
          <w:t>10</w:t>
        </w:r>
        <w:r w:rsidR="005C04DB">
          <w:rPr>
            <w:noProof/>
            <w:webHidden/>
          </w:rPr>
          <w:fldChar w:fldCharType="end"/>
        </w:r>
      </w:hyperlink>
    </w:p>
    <w:p w14:paraId="46EC1B00" w14:textId="4FDCA631" w:rsidR="005C04DB" w:rsidRDefault="00F8653F">
      <w:pPr>
        <w:pStyle w:val="TableofFigures"/>
        <w:tabs>
          <w:tab w:val="right" w:leader="dot" w:pos="10160"/>
        </w:tabs>
        <w:rPr>
          <w:noProof/>
        </w:rPr>
      </w:pPr>
      <w:hyperlink w:anchor="_Toc51326645" w:history="1">
        <w:r w:rsidR="005C04DB" w:rsidRPr="00B507E2">
          <w:rPr>
            <w:rStyle w:val="Hyperlink"/>
            <w:noProof/>
          </w:rPr>
          <w:t>Figure 3</w:t>
        </w:r>
        <w:r w:rsidR="005C04DB">
          <w:rPr>
            <w:noProof/>
            <w:webHidden/>
          </w:rPr>
          <w:tab/>
        </w:r>
        <w:r w:rsidR="005C04DB">
          <w:rPr>
            <w:noProof/>
            <w:webHidden/>
          </w:rPr>
          <w:fldChar w:fldCharType="begin"/>
        </w:r>
        <w:r w:rsidR="005C04DB">
          <w:rPr>
            <w:noProof/>
            <w:webHidden/>
          </w:rPr>
          <w:instrText xml:space="preserve"> PAGEREF _Toc51326645 \h </w:instrText>
        </w:r>
        <w:r w:rsidR="005C04DB">
          <w:rPr>
            <w:noProof/>
            <w:webHidden/>
          </w:rPr>
        </w:r>
        <w:r w:rsidR="005C04DB">
          <w:rPr>
            <w:noProof/>
            <w:webHidden/>
          </w:rPr>
          <w:fldChar w:fldCharType="separate"/>
        </w:r>
        <w:r w:rsidR="005C04DB">
          <w:rPr>
            <w:noProof/>
            <w:webHidden/>
          </w:rPr>
          <w:t>11</w:t>
        </w:r>
        <w:r w:rsidR="005C04DB">
          <w:rPr>
            <w:noProof/>
            <w:webHidden/>
          </w:rPr>
          <w:fldChar w:fldCharType="end"/>
        </w:r>
      </w:hyperlink>
    </w:p>
    <w:p w14:paraId="6AD4ADA2" w14:textId="0D677B9A" w:rsidR="005C04DB" w:rsidRDefault="00F8653F">
      <w:pPr>
        <w:pStyle w:val="TableofFigures"/>
        <w:tabs>
          <w:tab w:val="right" w:leader="dot" w:pos="10160"/>
        </w:tabs>
        <w:rPr>
          <w:noProof/>
        </w:rPr>
      </w:pPr>
      <w:hyperlink w:anchor="_Toc51326646" w:history="1">
        <w:r w:rsidR="005C04DB" w:rsidRPr="00B507E2">
          <w:rPr>
            <w:rStyle w:val="Hyperlink"/>
            <w:noProof/>
          </w:rPr>
          <w:t>Figure 4</w:t>
        </w:r>
        <w:r w:rsidR="005C04DB">
          <w:rPr>
            <w:noProof/>
            <w:webHidden/>
          </w:rPr>
          <w:tab/>
        </w:r>
        <w:r w:rsidR="005C04DB">
          <w:rPr>
            <w:noProof/>
            <w:webHidden/>
          </w:rPr>
          <w:fldChar w:fldCharType="begin"/>
        </w:r>
        <w:r w:rsidR="005C04DB">
          <w:rPr>
            <w:noProof/>
            <w:webHidden/>
          </w:rPr>
          <w:instrText xml:space="preserve"> PAGEREF _Toc51326646 \h </w:instrText>
        </w:r>
        <w:r w:rsidR="005C04DB">
          <w:rPr>
            <w:noProof/>
            <w:webHidden/>
          </w:rPr>
        </w:r>
        <w:r w:rsidR="005C04DB">
          <w:rPr>
            <w:noProof/>
            <w:webHidden/>
          </w:rPr>
          <w:fldChar w:fldCharType="separate"/>
        </w:r>
        <w:r w:rsidR="005C04DB">
          <w:rPr>
            <w:noProof/>
            <w:webHidden/>
          </w:rPr>
          <w:t>12</w:t>
        </w:r>
        <w:r w:rsidR="005C04DB">
          <w:rPr>
            <w:noProof/>
            <w:webHidden/>
          </w:rPr>
          <w:fldChar w:fldCharType="end"/>
        </w:r>
      </w:hyperlink>
    </w:p>
    <w:p w14:paraId="7C16097F" w14:textId="31E514A9" w:rsidR="005C04DB" w:rsidRDefault="00F8653F">
      <w:pPr>
        <w:pStyle w:val="TableofFigures"/>
        <w:tabs>
          <w:tab w:val="right" w:leader="dot" w:pos="10160"/>
        </w:tabs>
        <w:rPr>
          <w:noProof/>
        </w:rPr>
      </w:pPr>
      <w:hyperlink w:anchor="_Toc51326647" w:history="1">
        <w:r w:rsidR="005C04DB" w:rsidRPr="00B507E2">
          <w:rPr>
            <w:rStyle w:val="Hyperlink"/>
            <w:noProof/>
          </w:rPr>
          <w:t>Figure 5</w:t>
        </w:r>
        <w:r w:rsidR="005C04DB">
          <w:rPr>
            <w:noProof/>
            <w:webHidden/>
          </w:rPr>
          <w:tab/>
        </w:r>
        <w:r w:rsidR="005C04DB">
          <w:rPr>
            <w:noProof/>
            <w:webHidden/>
          </w:rPr>
          <w:fldChar w:fldCharType="begin"/>
        </w:r>
        <w:r w:rsidR="005C04DB">
          <w:rPr>
            <w:noProof/>
            <w:webHidden/>
          </w:rPr>
          <w:instrText xml:space="preserve"> PAGEREF _Toc51326647 \h </w:instrText>
        </w:r>
        <w:r w:rsidR="005C04DB">
          <w:rPr>
            <w:noProof/>
            <w:webHidden/>
          </w:rPr>
        </w:r>
        <w:r w:rsidR="005C04DB">
          <w:rPr>
            <w:noProof/>
            <w:webHidden/>
          </w:rPr>
          <w:fldChar w:fldCharType="separate"/>
        </w:r>
        <w:r w:rsidR="005C04DB">
          <w:rPr>
            <w:noProof/>
            <w:webHidden/>
          </w:rPr>
          <w:t>12</w:t>
        </w:r>
        <w:r w:rsidR="005C04DB">
          <w:rPr>
            <w:noProof/>
            <w:webHidden/>
          </w:rPr>
          <w:fldChar w:fldCharType="end"/>
        </w:r>
      </w:hyperlink>
    </w:p>
    <w:p w14:paraId="747751D5" w14:textId="3085591B" w:rsidR="005C04DB" w:rsidRDefault="00F8653F">
      <w:pPr>
        <w:pStyle w:val="TableofFigures"/>
        <w:tabs>
          <w:tab w:val="right" w:leader="dot" w:pos="10160"/>
        </w:tabs>
        <w:rPr>
          <w:noProof/>
        </w:rPr>
      </w:pPr>
      <w:hyperlink w:anchor="_Toc51326648" w:history="1">
        <w:r w:rsidR="005C04DB" w:rsidRPr="00B507E2">
          <w:rPr>
            <w:rStyle w:val="Hyperlink"/>
            <w:noProof/>
          </w:rPr>
          <w:t>Figure 6</w:t>
        </w:r>
        <w:r w:rsidR="005C04DB">
          <w:rPr>
            <w:noProof/>
            <w:webHidden/>
          </w:rPr>
          <w:tab/>
        </w:r>
        <w:r w:rsidR="005C04DB">
          <w:rPr>
            <w:noProof/>
            <w:webHidden/>
          </w:rPr>
          <w:fldChar w:fldCharType="begin"/>
        </w:r>
        <w:r w:rsidR="005C04DB">
          <w:rPr>
            <w:noProof/>
            <w:webHidden/>
          </w:rPr>
          <w:instrText xml:space="preserve"> PAGEREF _Toc51326648 \h </w:instrText>
        </w:r>
        <w:r w:rsidR="005C04DB">
          <w:rPr>
            <w:noProof/>
            <w:webHidden/>
          </w:rPr>
        </w:r>
        <w:r w:rsidR="005C04DB">
          <w:rPr>
            <w:noProof/>
            <w:webHidden/>
          </w:rPr>
          <w:fldChar w:fldCharType="separate"/>
        </w:r>
        <w:r w:rsidR="005C04DB">
          <w:rPr>
            <w:noProof/>
            <w:webHidden/>
          </w:rPr>
          <w:t>13</w:t>
        </w:r>
        <w:r w:rsidR="005C04DB">
          <w:rPr>
            <w:noProof/>
            <w:webHidden/>
          </w:rPr>
          <w:fldChar w:fldCharType="end"/>
        </w:r>
      </w:hyperlink>
    </w:p>
    <w:p w14:paraId="208B4C98" w14:textId="69541ADF" w:rsidR="005C04DB" w:rsidRDefault="00F8653F">
      <w:pPr>
        <w:pStyle w:val="TableofFigures"/>
        <w:tabs>
          <w:tab w:val="right" w:leader="dot" w:pos="10160"/>
        </w:tabs>
        <w:rPr>
          <w:noProof/>
        </w:rPr>
      </w:pPr>
      <w:hyperlink w:anchor="_Toc51326649" w:history="1">
        <w:r w:rsidR="005C04DB" w:rsidRPr="00B507E2">
          <w:rPr>
            <w:rStyle w:val="Hyperlink"/>
            <w:noProof/>
          </w:rPr>
          <w:t>Figure 7</w:t>
        </w:r>
        <w:r w:rsidR="005C04DB">
          <w:rPr>
            <w:noProof/>
            <w:webHidden/>
          </w:rPr>
          <w:tab/>
        </w:r>
        <w:r w:rsidR="005C04DB">
          <w:rPr>
            <w:noProof/>
            <w:webHidden/>
          </w:rPr>
          <w:fldChar w:fldCharType="begin"/>
        </w:r>
        <w:r w:rsidR="005C04DB">
          <w:rPr>
            <w:noProof/>
            <w:webHidden/>
          </w:rPr>
          <w:instrText xml:space="preserve"> PAGEREF _Toc51326649 \h </w:instrText>
        </w:r>
        <w:r w:rsidR="005C04DB">
          <w:rPr>
            <w:noProof/>
            <w:webHidden/>
          </w:rPr>
        </w:r>
        <w:r w:rsidR="005C04DB">
          <w:rPr>
            <w:noProof/>
            <w:webHidden/>
          </w:rPr>
          <w:fldChar w:fldCharType="separate"/>
        </w:r>
        <w:r w:rsidR="005C04DB">
          <w:rPr>
            <w:noProof/>
            <w:webHidden/>
          </w:rPr>
          <w:t>16</w:t>
        </w:r>
        <w:r w:rsidR="005C04DB">
          <w:rPr>
            <w:noProof/>
            <w:webHidden/>
          </w:rPr>
          <w:fldChar w:fldCharType="end"/>
        </w:r>
      </w:hyperlink>
    </w:p>
    <w:p w14:paraId="1B063292" w14:textId="7F4C1551" w:rsidR="005C04DB" w:rsidRDefault="00F8653F">
      <w:pPr>
        <w:pStyle w:val="TableofFigures"/>
        <w:tabs>
          <w:tab w:val="right" w:leader="dot" w:pos="10160"/>
        </w:tabs>
        <w:rPr>
          <w:noProof/>
        </w:rPr>
      </w:pPr>
      <w:hyperlink w:anchor="_Toc51326650" w:history="1">
        <w:r w:rsidR="005C04DB" w:rsidRPr="00B507E2">
          <w:rPr>
            <w:rStyle w:val="Hyperlink"/>
            <w:noProof/>
          </w:rPr>
          <w:t>Figure 8</w:t>
        </w:r>
        <w:r w:rsidR="005C04DB">
          <w:rPr>
            <w:noProof/>
            <w:webHidden/>
          </w:rPr>
          <w:tab/>
        </w:r>
        <w:r w:rsidR="005C04DB">
          <w:rPr>
            <w:noProof/>
            <w:webHidden/>
          </w:rPr>
          <w:fldChar w:fldCharType="begin"/>
        </w:r>
        <w:r w:rsidR="005C04DB">
          <w:rPr>
            <w:noProof/>
            <w:webHidden/>
          </w:rPr>
          <w:instrText xml:space="preserve"> PAGEREF _Toc51326650 \h </w:instrText>
        </w:r>
        <w:r w:rsidR="005C04DB">
          <w:rPr>
            <w:noProof/>
            <w:webHidden/>
          </w:rPr>
        </w:r>
        <w:r w:rsidR="005C04DB">
          <w:rPr>
            <w:noProof/>
            <w:webHidden/>
          </w:rPr>
          <w:fldChar w:fldCharType="separate"/>
        </w:r>
        <w:r w:rsidR="005C04DB">
          <w:rPr>
            <w:noProof/>
            <w:webHidden/>
          </w:rPr>
          <w:t>16</w:t>
        </w:r>
        <w:r w:rsidR="005C04DB">
          <w:rPr>
            <w:noProof/>
            <w:webHidden/>
          </w:rPr>
          <w:fldChar w:fldCharType="end"/>
        </w:r>
      </w:hyperlink>
    </w:p>
    <w:p w14:paraId="3E8C65F1" w14:textId="5FFE7BE6" w:rsidR="005C5A16" w:rsidRDefault="005C04DB" w:rsidP="003A1816">
      <w:pPr>
        <w:pStyle w:val="ListParagraph"/>
        <w:ind w:firstLine="0"/>
      </w:pPr>
      <w:r>
        <w:fldChar w:fldCharType="end"/>
      </w:r>
    </w:p>
    <w:p w14:paraId="26D209FD" w14:textId="2C0CFD69" w:rsidR="005C5A16" w:rsidRDefault="005C5A16" w:rsidP="003A1816">
      <w:pPr>
        <w:pStyle w:val="ListParagraph"/>
        <w:ind w:firstLine="0"/>
      </w:pPr>
    </w:p>
    <w:p w14:paraId="09626822" w14:textId="0048BF33" w:rsidR="005C5A16" w:rsidRDefault="005C5A16" w:rsidP="003A1816">
      <w:pPr>
        <w:pStyle w:val="ListParagraph"/>
        <w:ind w:firstLine="0"/>
      </w:pPr>
    </w:p>
    <w:p w14:paraId="01DBC785" w14:textId="458CC42F" w:rsidR="005C5A16" w:rsidRDefault="005C5A16" w:rsidP="003A1816">
      <w:pPr>
        <w:pStyle w:val="ListParagraph"/>
        <w:ind w:firstLine="0"/>
      </w:pPr>
    </w:p>
    <w:p w14:paraId="444F0C1A" w14:textId="6744D9A3" w:rsidR="005C5A16" w:rsidRDefault="005C5A16" w:rsidP="003A1816">
      <w:pPr>
        <w:pStyle w:val="ListParagraph"/>
        <w:ind w:firstLine="0"/>
      </w:pPr>
    </w:p>
    <w:p w14:paraId="575E2CC3" w14:textId="5497C5BB" w:rsidR="005C5A16" w:rsidRDefault="005C5A16" w:rsidP="003A1816">
      <w:pPr>
        <w:pStyle w:val="ListParagraph"/>
        <w:ind w:firstLine="0"/>
      </w:pPr>
    </w:p>
    <w:p w14:paraId="5D897651" w14:textId="50D2B08F" w:rsidR="005C5A16" w:rsidRDefault="005C5A16" w:rsidP="003A1816">
      <w:pPr>
        <w:pStyle w:val="ListParagraph"/>
        <w:ind w:firstLine="0"/>
      </w:pPr>
    </w:p>
    <w:p w14:paraId="3DCC4F51" w14:textId="5F88D566" w:rsidR="005C5A16" w:rsidRDefault="005C5A16" w:rsidP="003A1816">
      <w:pPr>
        <w:pStyle w:val="ListParagraph"/>
        <w:ind w:firstLine="0"/>
      </w:pPr>
    </w:p>
    <w:p w14:paraId="1F6F96EE" w14:textId="53D6DE15" w:rsidR="005C5A16" w:rsidRDefault="005C5A16" w:rsidP="003A1816">
      <w:pPr>
        <w:pStyle w:val="ListParagraph"/>
        <w:ind w:firstLine="0"/>
      </w:pPr>
    </w:p>
    <w:p w14:paraId="7512AC49" w14:textId="62D1BC74" w:rsidR="005C5A16" w:rsidRDefault="005C5A16" w:rsidP="003A1816">
      <w:pPr>
        <w:pStyle w:val="ListParagraph"/>
        <w:ind w:firstLine="0"/>
      </w:pPr>
    </w:p>
    <w:p w14:paraId="23379A90" w14:textId="5390AF81" w:rsidR="005C5A16" w:rsidRDefault="005C5A16" w:rsidP="003A1816">
      <w:pPr>
        <w:pStyle w:val="ListParagraph"/>
        <w:ind w:firstLine="0"/>
      </w:pPr>
    </w:p>
    <w:p w14:paraId="70A9CE36" w14:textId="477C23A5" w:rsidR="005C5A16" w:rsidRDefault="005C5A16" w:rsidP="003A1816">
      <w:pPr>
        <w:pStyle w:val="ListParagraph"/>
        <w:ind w:firstLine="0"/>
      </w:pPr>
    </w:p>
    <w:p w14:paraId="00704996" w14:textId="2DC8088A" w:rsidR="005C5A16" w:rsidRDefault="005C5A16" w:rsidP="003A1816">
      <w:pPr>
        <w:pStyle w:val="ListParagraph"/>
        <w:ind w:firstLine="0"/>
      </w:pPr>
    </w:p>
    <w:p w14:paraId="6DFC5BE3" w14:textId="0C5523B3" w:rsidR="005C5A16" w:rsidRDefault="005C5A16" w:rsidP="003A1816">
      <w:pPr>
        <w:pStyle w:val="ListParagraph"/>
        <w:ind w:firstLine="0"/>
      </w:pPr>
    </w:p>
    <w:p w14:paraId="394730EA" w14:textId="2BF3C7DC" w:rsidR="005C5A16" w:rsidRDefault="005C5A16" w:rsidP="003A1816">
      <w:pPr>
        <w:pStyle w:val="ListParagraph"/>
        <w:ind w:firstLine="0"/>
      </w:pPr>
    </w:p>
    <w:p w14:paraId="4246FBCB" w14:textId="5BC4B6B5" w:rsidR="005C5A16" w:rsidRDefault="005C5A16" w:rsidP="003A1816">
      <w:pPr>
        <w:pStyle w:val="ListParagraph"/>
        <w:ind w:firstLine="0"/>
      </w:pPr>
    </w:p>
    <w:p w14:paraId="24A2351E" w14:textId="0B77DD91" w:rsidR="005C5A16" w:rsidRDefault="005C5A16" w:rsidP="003A1816">
      <w:pPr>
        <w:pStyle w:val="ListParagraph"/>
        <w:ind w:firstLine="0"/>
      </w:pPr>
    </w:p>
    <w:p w14:paraId="107BC0E5" w14:textId="4AE580AD" w:rsidR="005C5A16" w:rsidRDefault="005C5A16" w:rsidP="003A1816">
      <w:pPr>
        <w:pStyle w:val="ListParagraph"/>
        <w:ind w:firstLine="0"/>
      </w:pPr>
    </w:p>
    <w:p w14:paraId="61864E8D" w14:textId="2C7227FF" w:rsidR="005C5A16" w:rsidRDefault="005C5A16" w:rsidP="003A1816">
      <w:pPr>
        <w:pStyle w:val="ListParagraph"/>
        <w:ind w:firstLine="0"/>
      </w:pPr>
    </w:p>
    <w:p w14:paraId="32753AF4" w14:textId="48B4881F" w:rsidR="005C5A16" w:rsidRDefault="005C5A16" w:rsidP="003A1816">
      <w:pPr>
        <w:pStyle w:val="ListParagraph"/>
        <w:ind w:firstLine="0"/>
      </w:pPr>
    </w:p>
    <w:p w14:paraId="50D6E633" w14:textId="1D9506BE" w:rsidR="005C5A16" w:rsidRDefault="005C5A16" w:rsidP="003A1816">
      <w:pPr>
        <w:pStyle w:val="ListParagraph"/>
        <w:ind w:firstLine="0"/>
      </w:pPr>
    </w:p>
    <w:p w14:paraId="7930765F" w14:textId="164785B1" w:rsidR="005C5A16" w:rsidRDefault="005C5A16" w:rsidP="003A1816">
      <w:pPr>
        <w:pStyle w:val="ListParagraph"/>
        <w:ind w:firstLine="0"/>
      </w:pPr>
    </w:p>
    <w:p w14:paraId="50E08B86" w14:textId="3F90FC6A" w:rsidR="005C5A16" w:rsidRDefault="005C5A16" w:rsidP="003A1816">
      <w:pPr>
        <w:pStyle w:val="ListParagraph"/>
        <w:ind w:firstLine="0"/>
      </w:pPr>
    </w:p>
    <w:p w14:paraId="3830492C" w14:textId="02AB495E" w:rsidR="005C5A16" w:rsidRDefault="005C5A16" w:rsidP="003A1816">
      <w:pPr>
        <w:pStyle w:val="ListParagraph"/>
        <w:ind w:firstLine="0"/>
      </w:pPr>
    </w:p>
    <w:p w14:paraId="002A457D" w14:textId="06928C6E" w:rsidR="005C5A16" w:rsidRDefault="005C5A16" w:rsidP="003A1816">
      <w:pPr>
        <w:pStyle w:val="ListParagraph"/>
        <w:ind w:firstLine="0"/>
      </w:pPr>
    </w:p>
    <w:p w14:paraId="3F221C25" w14:textId="1454D66E" w:rsidR="005C5A16" w:rsidRDefault="005C5A16" w:rsidP="003A1816">
      <w:pPr>
        <w:pStyle w:val="ListParagraph"/>
        <w:ind w:firstLine="0"/>
      </w:pPr>
    </w:p>
    <w:p w14:paraId="15B2FAA1" w14:textId="0A517A18" w:rsidR="005C5A16" w:rsidRDefault="005C5A16" w:rsidP="003A1816">
      <w:pPr>
        <w:pStyle w:val="ListParagraph"/>
        <w:ind w:firstLine="0"/>
      </w:pPr>
    </w:p>
    <w:p w14:paraId="72C59068" w14:textId="5419EAB2" w:rsidR="005C5A16" w:rsidRDefault="005C5A16" w:rsidP="003A1816">
      <w:pPr>
        <w:pStyle w:val="ListParagraph"/>
        <w:ind w:firstLine="0"/>
      </w:pPr>
    </w:p>
    <w:p w14:paraId="5D735AFA" w14:textId="77777777" w:rsidR="00B412DD" w:rsidRDefault="005C5A16" w:rsidP="003A1816">
      <w:pPr>
        <w:pStyle w:val="ListParagraph"/>
        <w:ind w:firstLine="0"/>
      </w:pPr>
      <w:r>
        <w:tab/>
      </w:r>
      <w:r>
        <w:tab/>
      </w:r>
      <w:r>
        <w:tab/>
      </w:r>
      <w:r>
        <w:tab/>
      </w:r>
    </w:p>
    <w:p w14:paraId="753A3E34" w14:textId="77777777" w:rsidR="00B412DD" w:rsidRDefault="00B412DD" w:rsidP="003A1816">
      <w:pPr>
        <w:pStyle w:val="ListParagraph"/>
        <w:ind w:firstLine="0"/>
      </w:pPr>
    </w:p>
    <w:p w14:paraId="310C0469" w14:textId="77777777" w:rsidR="00B412DD" w:rsidRDefault="00B412DD" w:rsidP="003A1816">
      <w:pPr>
        <w:pStyle w:val="ListParagraph"/>
        <w:ind w:firstLine="0"/>
      </w:pPr>
    </w:p>
    <w:p w14:paraId="43DB03D1" w14:textId="77777777" w:rsidR="00B412DD" w:rsidRDefault="00B412DD" w:rsidP="003A1816">
      <w:pPr>
        <w:pStyle w:val="ListParagraph"/>
        <w:ind w:firstLine="0"/>
      </w:pPr>
    </w:p>
    <w:p w14:paraId="6295DC30" w14:textId="77777777" w:rsidR="00DA32EE" w:rsidRDefault="00DA32EE" w:rsidP="00B412DD">
      <w:pPr>
        <w:pStyle w:val="ListParagraph"/>
        <w:ind w:left="2880" w:firstLine="720"/>
        <w:rPr>
          <w:b/>
          <w:sz w:val="32"/>
          <w:szCs w:val="32"/>
        </w:rPr>
      </w:pPr>
    </w:p>
    <w:p w14:paraId="3C765C84" w14:textId="77777777" w:rsidR="00DA32EE" w:rsidRDefault="00DA32EE" w:rsidP="00B412DD">
      <w:pPr>
        <w:pStyle w:val="ListParagraph"/>
        <w:ind w:left="2880" w:firstLine="720"/>
        <w:rPr>
          <w:b/>
          <w:sz w:val="32"/>
          <w:szCs w:val="32"/>
        </w:rPr>
      </w:pPr>
    </w:p>
    <w:p w14:paraId="6AADBBDA" w14:textId="77777777" w:rsidR="00DA32EE" w:rsidRDefault="00DA32EE" w:rsidP="00B412DD">
      <w:pPr>
        <w:pStyle w:val="ListParagraph"/>
        <w:ind w:left="2880" w:firstLine="720"/>
        <w:rPr>
          <w:b/>
          <w:sz w:val="32"/>
          <w:szCs w:val="32"/>
        </w:rPr>
      </w:pPr>
    </w:p>
    <w:p w14:paraId="049113B7" w14:textId="77777777" w:rsidR="00DA32EE" w:rsidRDefault="00DA32EE" w:rsidP="00B412DD">
      <w:pPr>
        <w:pStyle w:val="ListParagraph"/>
        <w:ind w:left="2880" w:firstLine="720"/>
        <w:rPr>
          <w:b/>
          <w:sz w:val="32"/>
          <w:szCs w:val="32"/>
        </w:rPr>
      </w:pPr>
    </w:p>
    <w:p w14:paraId="6B308F46" w14:textId="77777777" w:rsidR="00DA32EE" w:rsidRDefault="00DA32EE" w:rsidP="00B412DD">
      <w:pPr>
        <w:pStyle w:val="ListParagraph"/>
        <w:ind w:left="2880" w:firstLine="720"/>
        <w:rPr>
          <w:b/>
          <w:sz w:val="32"/>
          <w:szCs w:val="32"/>
        </w:rPr>
      </w:pPr>
    </w:p>
    <w:p w14:paraId="108893A6" w14:textId="38E55D2A" w:rsidR="005C5A16" w:rsidRDefault="00D8291C" w:rsidP="00D8291C">
      <w:pPr>
        <w:pStyle w:val="ListParagraph"/>
        <w:ind w:firstLine="0"/>
        <w:jc w:val="center"/>
        <w:rPr>
          <w:b/>
          <w:sz w:val="32"/>
          <w:szCs w:val="32"/>
        </w:rPr>
      </w:pPr>
      <w:r>
        <w:rPr>
          <w:b/>
          <w:sz w:val="32"/>
          <w:szCs w:val="32"/>
        </w:rPr>
        <w:t>CALCULATOR APPLICATION</w:t>
      </w:r>
    </w:p>
    <w:p w14:paraId="4BA84FE3" w14:textId="77777777" w:rsidR="005C5A16" w:rsidRDefault="005C5A16" w:rsidP="00D8291C">
      <w:pPr>
        <w:pStyle w:val="ListParagraph"/>
        <w:ind w:firstLine="0"/>
        <w:jc w:val="center"/>
        <w:rPr>
          <w:b/>
          <w:sz w:val="32"/>
          <w:szCs w:val="32"/>
        </w:rPr>
      </w:pPr>
    </w:p>
    <w:p w14:paraId="5B90188E" w14:textId="51F3624D" w:rsidR="005C5A16" w:rsidRDefault="005C5A16" w:rsidP="003A1816">
      <w:pPr>
        <w:pStyle w:val="ListParagraph"/>
        <w:ind w:firstLine="0"/>
        <w:rPr>
          <w:b/>
          <w:sz w:val="28"/>
          <w:szCs w:val="28"/>
        </w:rPr>
      </w:pPr>
      <w:r w:rsidRPr="005C5A16">
        <w:rPr>
          <w:b/>
          <w:sz w:val="28"/>
          <w:szCs w:val="28"/>
        </w:rPr>
        <w:t>REQUIREMENTS</w:t>
      </w:r>
    </w:p>
    <w:p w14:paraId="010F011D" w14:textId="198FA1CE" w:rsidR="005C5A16" w:rsidRDefault="005C5A16" w:rsidP="003A1816">
      <w:pPr>
        <w:pStyle w:val="ListParagraph"/>
        <w:ind w:firstLine="0"/>
        <w:rPr>
          <w:b/>
          <w:sz w:val="28"/>
          <w:szCs w:val="28"/>
        </w:rPr>
      </w:pPr>
    </w:p>
    <w:p w14:paraId="363F08A5" w14:textId="7514191F" w:rsidR="005C5A16" w:rsidRDefault="005C5A16" w:rsidP="003A1816">
      <w:pPr>
        <w:pStyle w:val="ListParagraph"/>
        <w:ind w:firstLine="0"/>
        <w:rPr>
          <w:b/>
          <w:sz w:val="24"/>
          <w:szCs w:val="24"/>
        </w:rPr>
      </w:pPr>
      <w:r w:rsidRPr="005C5A16">
        <w:rPr>
          <w:b/>
          <w:sz w:val="24"/>
          <w:szCs w:val="24"/>
        </w:rPr>
        <w:t>RESEARCH</w:t>
      </w:r>
    </w:p>
    <w:p w14:paraId="1F14BCDD" w14:textId="50B8CBE3" w:rsidR="005C5A16" w:rsidRDefault="005C5A16" w:rsidP="003A1816">
      <w:pPr>
        <w:pStyle w:val="ListParagraph"/>
        <w:ind w:firstLine="0"/>
        <w:rPr>
          <w:b/>
          <w:sz w:val="24"/>
          <w:szCs w:val="24"/>
        </w:rPr>
      </w:pPr>
    </w:p>
    <w:p w14:paraId="0BCAB0D9" w14:textId="24D76B36" w:rsidR="00D8291C" w:rsidRPr="0077451F" w:rsidRDefault="0077451F" w:rsidP="0077451F">
      <w:pPr>
        <w:ind w:firstLine="0"/>
        <w:rPr>
          <w:rFonts w:asciiTheme="minorHAnsi" w:hAnsiTheme="minorHAnsi" w:cstheme="minorHAnsi"/>
          <w:lang w:val="en-IN" w:bidi="ar-SA"/>
        </w:rPr>
      </w:pPr>
      <w:r>
        <w:rPr>
          <w:b/>
          <w:sz w:val="24"/>
          <w:szCs w:val="24"/>
        </w:rPr>
        <w:tab/>
      </w:r>
      <w:r>
        <w:rPr>
          <w:b/>
          <w:sz w:val="24"/>
          <w:szCs w:val="24"/>
        </w:rPr>
        <w:tab/>
        <w:t xml:space="preserve">    </w:t>
      </w:r>
      <w:r w:rsidRPr="0077451F">
        <w:rPr>
          <w:rFonts w:asciiTheme="minorHAnsi" w:hAnsiTheme="minorHAnsi" w:cstheme="minorHAnsi"/>
          <w:lang w:val="en-IN" w:bidi="ar-SA"/>
        </w:rPr>
        <w:t>Calculators are small, portable electronic devices used to perform simple as well as complex calculations in a fraction of second. The idea of a calculator came from Abacus used long back in 2000 BC; after that there were various inventions and mechanical calculators came in use . Scientific calculators were made to solve the scientific calculations. But in the 21st century where people have started using laptops, tablets, smartphones etc. then why would they carry such calculators. So in this research paper I am introducing an android application known as the All in one calculator, where in all sorts of calculations from simple arithmetic calculations to long scientific calculations can be done in just a click on the smartphone screen. The users of this application will have a tool to do all sorts of calculations with</w:t>
      </w:r>
      <w:r>
        <w:rPr>
          <w:rFonts w:asciiTheme="minorHAnsi" w:hAnsiTheme="minorHAnsi" w:cstheme="minorHAnsi"/>
          <w:lang w:val="en-IN" w:bidi="ar-SA"/>
        </w:rPr>
        <w:t xml:space="preserve"> ease.</w:t>
      </w:r>
      <w:r w:rsidR="00D8291C">
        <w:t xml:space="preserve">A software calculator is a calculator that has been implemented as a computer program rather than a physical hardware device which makes our work simpler. They are among the simple interactive tool inbuilt in our smartphones by default. Some of the operations they provide be like: </w:t>
      </w:r>
      <w:proofErr w:type="spellStart"/>
      <w:r w:rsidR="00D8291C">
        <w:t>i</w:t>
      </w:r>
      <w:proofErr w:type="spellEnd"/>
      <w:r w:rsidR="00D8291C">
        <w:t>. provide operations of users to select one at a time ii. Can be used to perform any process that consists of sequence of steps each of these apply to one of these operations.</w:t>
      </w:r>
    </w:p>
    <w:p w14:paraId="41481CC1" w14:textId="4EE068F4" w:rsidR="005C5A16" w:rsidRDefault="005C5A16" w:rsidP="005C5A16"/>
    <w:p w14:paraId="122749C9" w14:textId="050EE86E" w:rsidR="005C5A16" w:rsidRDefault="005C5A16" w:rsidP="005C5A16"/>
    <w:p w14:paraId="5686956D" w14:textId="142D2C34" w:rsidR="005C5A16" w:rsidRDefault="005C5A16" w:rsidP="005C5A16">
      <w:pPr>
        <w:rPr>
          <w:b/>
          <w:sz w:val="24"/>
          <w:szCs w:val="24"/>
        </w:rPr>
      </w:pPr>
      <w:r>
        <w:tab/>
      </w:r>
      <w:r>
        <w:rPr>
          <w:b/>
          <w:sz w:val="24"/>
          <w:szCs w:val="24"/>
        </w:rPr>
        <w:t>AGEING</w:t>
      </w:r>
    </w:p>
    <w:p w14:paraId="24057DAA" w14:textId="77777777" w:rsidR="005C5A16" w:rsidRPr="005C5A16" w:rsidRDefault="005C5A16" w:rsidP="005C5A16">
      <w:pPr>
        <w:rPr>
          <w:b/>
          <w:sz w:val="24"/>
          <w:szCs w:val="24"/>
        </w:rPr>
      </w:pPr>
    </w:p>
    <w:p w14:paraId="041F6738" w14:textId="33DCDBF8" w:rsidR="005C5A16" w:rsidRDefault="005C5A16" w:rsidP="005C5A16">
      <w:pPr>
        <w:ind w:firstLine="720"/>
      </w:pPr>
      <w:r w:rsidRPr="00B20C57">
        <w:rPr>
          <w:b/>
        </w:rPr>
        <w:t>Past:</w:t>
      </w:r>
      <w:r w:rsidR="00D8291C">
        <w:t xml:space="preserve"> In early years, when computers were first introduced during </w:t>
      </w:r>
      <w:r w:rsidR="004D6A2C">
        <w:t>1940s and 1950s, the software that they ran was naturally used to perform calculation, but it was specially designed for substantial application that was not limited to simple calculation .</w:t>
      </w:r>
      <w:proofErr w:type="spellStart"/>
      <w:r w:rsidR="004D6A2C">
        <w:t>eg</w:t>
      </w:r>
      <w:proofErr w:type="spellEnd"/>
      <w:r w:rsidR="004D6A2C">
        <w:t xml:space="preserve">  Computers were used to do payroll operation. And then comes the VisiCalc , which is basically a spreadsheet that does simple operations.</w:t>
      </w:r>
    </w:p>
    <w:p w14:paraId="35359074" w14:textId="77777777" w:rsidR="005C5A16" w:rsidRDefault="005C5A16" w:rsidP="005C5A16">
      <w:pPr>
        <w:ind w:firstLine="720"/>
      </w:pPr>
    </w:p>
    <w:p w14:paraId="43C7830B" w14:textId="597DA65E" w:rsidR="005C5A16" w:rsidRDefault="005C5A16" w:rsidP="005C5A16">
      <w:pPr>
        <w:ind w:firstLine="720"/>
      </w:pPr>
      <w:r w:rsidRPr="00B20C57">
        <w:rPr>
          <w:b/>
        </w:rPr>
        <w:t>Present:</w:t>
      </w:r>
      <w:r>
        <w:t xml:space="preserve"> </w:t>
      </w:r>
      <w:r w:rsidR="004D6A2C">
        <w:t>Simple and easy to use . Suitable and fast operation. Can be used offline. Possibility to use keyboard and mouse. Possibility to work with several numbers at once.</w:t>
      </w:r>
    </w:p>
    <w:p w14:paraId="0F5CE5B3" w14:textId="77777777" w:rsidR="005C5A16" w:rsidRDefault="005C5A16" w:rsidP="005C5A16">
      <w:pPr>
        <w:ind w:firstLine="720"/>
      </w:pPr>
    </w:p>
    <w:p w14:paraId="57FB2392" w14:textId="3769EC04" w:rsidR="005C5A16" w:rsidRDefault="005C5A16" w:rsidP="005C5A16">
      <w:pPr>
        <w:ind w:firstLine="720"/>
      </w:pPr>
      <w:r w:rsidRPr="00B20C57">
        <w:rPr>
          <w:b/>
        </w:rPr>
        <w:t>Future:</w:t>
      </w:r>
      <w:r>
        <w:t xml:space="preserve"> The future of </w:t>
      </w:r>
      <w:r w:rsidR="0077451F">
        <w:t>calculators apps are</w:t>
      </w:r>
      <w:r>
        <w:t xml:space="preserve"> continu</w:t>
      </w:r>
      <w:r w:rsidR="0077451F">
        <w:t>ously</w:t>
      </w:r>
      <w:r>
        <w:t xml:space="preserve"> </w:t>
      </w:r>
      <w:r w:rsidR="0077451F">
        <w:t>growing</w:t>
      </w:r>
      <w:r>
        <w:t xml:space="preserve"> constantly. It’s hard to predict what will come next. More likely, </w:t>
      </w:r>
      <w:r w:rsidR="0077451F">
        <w:t xml:space="preserve">a few more operations would be added to the calculators apps which makes our complex operation simple and this </w:t>
      </w:r>
      <w:r>
        <w:t>would be the future of smartphones.</w:t>
      </w:r>
    </w:p>
    <w:p w14:paraId="27F7878C" w14:textId="1C0AD698" w:rsidR="005C5A16" w:rsidRDefault="005C5A16" w:rsidP="005C5A16"/>
    <w:p w14:paraId="66D73D6A" w14:textId="5C989F82" w:rsidR="005C5A16" w:rsidRDefault="005C5A16" w:rsidP="005C5A16"/>
    <w:p w14:paraId="2043926B" w14:textId="459338C8" w:rsidR="005C5A16" w:rsidRDefault="005C5A16" w:rsidP="005C5A16">
      <w:pPr>
        <w:rPr>
          <w:b/>
          <w:sz w:val="24"/>
          <w:szCs w:val="24"/>
        </w:rPr>
      </w:pPr>
      <w:r w:rsidRPr="005C5A16">
        <w:rPr>
          <w:b/>
          <w:sz w:val="24"/>
          <w:szCs w:val="24"/>
        </w:rPr>
        <w:t>COSTING GRADATION</w:t>
      </w:r>
    </w:p>
    <w:p w14:paraId="3BF62879" w14:textId="77777777" w:rsidR="005C5A16" w:rsidRPr="005C5A16" w:rsidRDefault="005C5A16" w:rsidP="005C5A16">
      <w:pPr>
        <w:rPr>
          <w:b/>
          <w:sz w:val="24"/>
          <w:szCs w:val="24"/>
        </w:rPr>
      </w:pPr>
    </w:p>
    <w:p w14:paraId="02A84E74" w14:textId="6136B68C" w:rsidR="005C5A16" w:rsidRDefault="005C5A16" w:rsidP="005C5A16">
      <w:pPr>
        <w:pStyle w:val="ListParagraph"/>
        <w:numPr>
          <w:ilvl w:val="0"/>
          <w:numId w:val="12"/>
        </w:numPr>
      </w:pPr>
      <w:r>
        <w:t xml:space="preserve">Smartphone makers are pricing themselves out of market. </w:t>
      </w:r>
    </w:p>
    <w:p w14:paraId="0B060FC6" w14:textId="77777777" w:rsidR="005C5A16" w:rsidRDefault="005C5A16" w:rsidP="005C5A16">
      <w:pPr>
        <w:pStyle w:val="ListParagraph"/>
        <w:ind w:left="1080" w:firstLine="0"/>
      </w:pPr>
    </w:p>
    <w:p w14:paraId="0DD65C2F" w14:textId="7C4A5732" w:rsidR="005C5A16" w:rsidRDefault="005C5A16" w:rsidP="005C5A16">
      <w:pPr>
        <w:pStyle w:val="ListParagraph"/>
        <w:numPr>
          <w:ilvl w:val="0"/>
          <w:numId w:val="12"/>
        </w:numPr>
      </w:pPr>
      <w:r>
        <w:lastRenderedPageBreak/>
        <w:t>Here are some comparisons between three brands latest model based on their features and price.</w:t>
      </w:r>
    </w:p>
    <w:p w14:paraId="662C32D0" w14:textId="77777777" w:rsidR="005C5A16" w:rsidRDefault="005C5A16" w:rsidP="005C5A16"/>
    <w:p w14:paraId="5C72B129" w14:textId="2E2FDFA9" w:rsidR="005C5A16" w:rsidRDefault="005C5A16" w:rsidP="003A1816">
      <w:pPr>
        <w:pStyle w:val="ListParagraph"/>
        <w:ind w:firstLine="0"/>
        <w:rPr>
          <w:b/>
          <w:sz w:val="24"/>
          <w:szCs w:val="24"/>
        </w:rPr>
      </w:pPr>
    </w:p>
    <w:p w14:paraId="7DA42BE2" w14:textId="467A9CC5" w:rsidR="005C5A16" w:rsidRDefault="005C5A16" w:rsidP="003A1816">
      <w:pPr>
        <w:pStyle w:val="ListParagraph"/>
        <w:ind w:firstLine="0"/>
        <w:rPr>
          <w:b/>
          <w:sz w:val="24"/>
          <w:szCs w:val="24"/>
        </w:rPr>
      </w:pPr>
    </w:p>
    <w:p w14:paraId="68DD05DC" w14:textId="04428A2A" w:rsidR="003300AC" w:rsidRDefault="003300AC" w:rsidP="003A1816">
      <w:pPr>
        <w:pStyle w:val="ListParagraph"/>
        <w:ind w:firstLine="0"/>
        <w:rPr>
          <w:b/>
          <w:sz w:val="24"/>
          <w:szCs w:val="24"/>
        </w:rPr>
      </w:pPr>
    </w:p>
    <w:p w14:paraId="07BB29E1" w14:textId="6609AC4F" w:rsidR="003300AC" w:rsidRDefault="003300AC" w:rsidP="003A1816">
      <w:pPr>
        <w:pStyle w:val="ListParagraph"/>
        <w:ind w:firstLine="0"/>
        <w:rPr>
          <w:b/>
          <w:sz w:val="24"/>
          <w:szCs w:val="24"/>
        </w:rPr>
      </w:pPr>
    </w:p>
    <w:p w14:paraId="1C2430BD" w14:textId="49BCBEAE" w:rsidR="003300AC" w:rsidRDefault="003300AC" w:rsidP="003A1816">
      <w:pPr>
        <w:pStyle w:val="ListParagraph"/>
        <w:ind w:firstLine="0"/>
        <w:rPr>
          <w:b/>
          <w:sz w:val="24"/>
          <w:szCs w:val="24"/>
        </w:rPr>
      </w:pPr>
    </w:p>
    <w:p w14:paraId="68EC05C8" w14:textId="14E1B2A4" w:rsidR="003300AC" w:rsidRDefault="003300AC" w:rsidP="003A1816">
      <w:pPr>
        <w:pStyle w:val="ListParagraph"/>
        <w:ind w:firstLine="0"/>
        <w:rPr>
          <w:b/>
          <w:sz w:val="24"/>
          <w:szCs w:val="24"/>
        </w:rPr>
      </w:pPr>
    </w:p>
    <w:p w14:paraId="318EF7CC" w14:textId="260B12AB" w:rsidR="003300AC" w:rsidRDefault="003300AC" w:rsidP="003A1816">
      <w:pPr>
        <w:pStyle w:val="ListParagraph"/>
        <w:ind w:firstLine="0"/>
        <w:rPr>
          <w:b/>
          <w:sz w:val="24"/>
          <w:szCs w:val="24"/>
        </w:rPr>
      </w:pPr>
    </w:p>
    <w:p w14:paraId="11D8010B" w14:textId="1A882D41" w:rsidR="003300AC" w:rsidRDefault="003300AC" w:rsidP="003A1816">
      <w:pPr>
        <w:pStyle w:val="ListParagraph"/>
        <w:ind w:firstLine="0"/>
        <w:rPr>
          <w:b/>
          <w:sz w:val="24"/>
          <w:szCs w:val="24"/>
        </w:rPr>
      </w:pPr>
    </w:p>
    <w:p w14:paraId="753CDD7E" w14:textId="5D663012" w:rsidR="003300AC" w:rsidRDefault="003300AC" w:rsidP="003A1816">
      <w:pPr>
        <w:pStyle w:val="ListParagraph"/>
        <w:ind w:firstLine="0"/>
        <w:rPr>
          <w:b/>
          <w:sz w:val="24"/>
          <w:szCs w:val="24"/>
        </w:rPr>
      </w:pPr>
    </w:p>
    <w:p w14:paraId="20107AF8" w14:textId="77777777" w:rsidR="003300AC" w:rsidRPr="00861F2A" w:rsidRDefault="003300AC" w:rsidP="003300AC">
      <w:r>
        <w:tab/>
      </w:r>
    </w:p>
    <w:tbl>
      <w:tblPr>
        <w:tblStyle w:val="TableGrid"/>
        <w:tblW w:w="0" w:type="auto"/>
        <w:tblInd w:w="-5" w:type="dxa"/>
        <w:tblLook w:val="04A0" w:firstRow="1" w:lastRow="0" w:firstColumn="1" w:lastColumn="0" w:noHBand="0" w:noVBand="1"/>
      </w:tblPr>
      <w:tblGrid>
        <w:gridCol w:w="2254"/>
        <w:gridCol w:w="2254"/>
        <w:gridCol w:w="2254"/>
        <w:gridCol w:w="2254"/>
      </w:tblGrid>
      <w:tr w:rsidR="003300AC" w14:paraId="7D0AEDA1" w14:textId="77777777" w:rsidTr="00B412DD">
        <w:tc>
          <w:tcPr>
            <w:tcW w:w="2254" w:type="dxa"/>
          </w:tcPr>
          <w:p w14:paraId="334A466C" w14:textId="77777777" w:rsidR="003300AC" w:rsidRDefault="003300AC" w:rsidP="00B412DD">
            <w:r>
              <w:t>Features</w:t>
            </w:r>
          </w:p>
        </w:tc>
        <w:tc>
          <w:tcPr>
            <w:tcW w:w="2254" w:type="dxa"/>
          </w:tcPr>
          <w:p w14:paraId="437C7E44" w14:textId="77777777" w:rsidR="003300AC" w:rsidRDefault="003300AC" w:rsidP="00B412DD">
            <w:proofErr w:type="spellStart"/>
            <w:r>
              <w:t>IPhone</w:t>
            </w:r>
            <w:proofErr w:type="spellEnd"/>
            <w:r>
              <w:t xml:space="preserve"> XS</w:t>
            </w:r>
          </w:p>
          <w:p w14:paraId="1A04D929" w14:textId="77777777" w:rsidR="003300AC" w:rsidRDefault="003300AC" w:rsidP="00B412DD"/>
        </w:tc>
        <w:tc>
          <w:tcPr>
            <w:tcW w:w="2254" w:type="dxa"/>
          </w:tcPr>
          <w:p w14:paraId="470BC74C" w14:textId="77777777" w:rsidR="003300AC" w:rsidRDefault="003300AC" w:rsidP="00B412DD">
            <w:proofErr w:type="spellStart"/>
            <w:r>
              <w:t>Oppo</w:t>
            </w:r>
            <w:proofErr w:type="spellEnd"/>
            <w:r>
              <w:t xml:space="preserve"> A53</w:t>
            </w:r>
          </w:p>
        </w:tc>
        <w:tc>
          <w:tcPr>
            <w:tcW w:w="2254" w:type="dxa"/>
          </w:tcPr>
          <w:p w14:paraId="29E97A70" w14:textId="77777777" w:rsidR="003300AC" w:rsidRDefault="003300AC" w:rsidP="00B412DD">
            <w:r>
              <w:t>Samsung galaxy s20 ultra 5G</w:t>
            </w:r>
          </w:p>
        </w:tc>
      </w:tr>
      <w:tr w:rsidR="003300AC" w14:paraId="28AE0F00" w14:textId="77777777" w:rsidTr="00B412DD">
        <w:tc>
          <w:tcPr>
            <w:tcW w:w="2254" w:type="dxa"/>
          </w:tcPr>
          <w:p w14:paraId="274B3C9D" w14:textId="77777777" w:rsidR="003300AC" w:rsidRDefault="003300AC" w:rsidP="00B412DD">
            <w:r>
              <w:t>camera</w:t>
            </w:r>
          </w:p>
        </w:tc>
        <w:tc>
          <w:tcPr>
            <w:tcW w:w="2254" w:type="dxa"/>
          </w:tcPr>
          <w:p w14:paraId="0C612815" w14:textId="77777777" w:rsidR="003300AC" w:rsidRDefault="003300AC" w:rsidP="00B412DD">
            <w:r>
              <w:t>12 MP+ 12MP</w:t>
            </w:r>
          </w:p>
        </w:tc>
        <w:tc>
          <w:tcPr>
            <w:tcW w:w="2254" w:type="dxa"/>
          </w:tcPr>
          <w:p w14:paraId="064B6754" w14:textId="77777777" w:rsidR="003300AC" w:rsidRDefault="003300AC" w:rsidP="00B412DD">
            <w:r>
              <w:t>13 MP+ 2 MP+ 2MP</w:t>
            </w:r>
          </w:p>
        </w:tc>
        <w:tc>
          <w:tcPr>
            <w:tcW w:w="2254" w:type="dxa"/>
          </w:tcPr>
          <w:p w14:paraId="15C7AFC0" w14:textId="77777777" w:rsidR="003300AC" w:rsidRDefault="003300AC" w:rsidP="00B412DD">
            <w:r>
              <w:t>108 MP+48 MP+12 MP</w:t>
            </w:r>
          </w:p>
        </w:tc>
      </w:tr>
      <w:tr w:rsidR="003300AC" w14:paraId="57AE6A1C" w14:textId="77777777" w:rsidTr="00B412DD">
        <w:tc>
          <w:tcPr>
            <w:tcW w:w="2254" w:type="dxa"/>
          </w:tcPr>
          <w:p w14:paraId="388239F5" w14:textId="77777777" w:rsidR="003300AC" w:rsidRDefault="003300AC" w:rsidP="00B412DD">
            <w:r>
              <w:t>Battery</w:t>
            </w:r>
          </w:p>
        </w:tc>
        <w:tc>
          <w:tcPr>
            <w:tcW w:w="2254" w:type="dxa"/>
          </w:tcPr>
          <w:p w14:paraId="76F6465D" w14:textId="77777777" w:rsidR="003300AC" w:rsidRDefault="003300AC" w:rsidP="00B412DD">
            <w:r>
              <w:t>2658 MAH</w:t>
            </w:r>
          </w:p>
        </w:tc>
        <w:tc>
          <w:tcPr>
            <w:tcW w:w="2254" w:type="dxa"/>
          </w:tcPr>
          <w:p w14:paraId="60F6603C" w14:textId="77777777" w:rsidR="003300AC" w:rsidRDefault="003300AC" w:rsidP="00B412DD">
            <w:r>
              <w:t>5000 MAH</w:t>
            </w:r>
          </w:p>
        </w:tc>
        <w:tc>
          <w:tcPr>
            <w:tcW w:w="2254" w:type="dxa"/>
          </w:tcPr>
          <w:p w14:paraId="66D6C0C6" w14:textId="77777777" w:rsidR="003300AC" w:rsidRDefault="003300AC" w:rsidP="00B412DD">
            <w:r>
              <w:t>5000 MAH</w:t>
            </w:r>
          </w:p>
        </w:tc>
      </w:tr>
      <w:tr w:rsidR="003300AC" w14:paraId="1F91FA02" w14:textId="77777777" w:rsidTr="00B412DD">
        <w:tc>
          <w:tcPr>
            <w:tcW w:w="2254" w:type="dxa"/>
          </w:tcPr>
          <w:p w14:paraId="59298984" w14:textId="77777777" w:rsidR="003300AC" w:rsidRDefault="003300AC" w:rsidP="00B412DD">
            <w:r>
              <w:t>Display</w:t>
            </w:r>
          </w:p>
        </w:tc>
        <w:tc>
          <w:tcPr>
            <w:tcW w:w="2254" w:type="dxa"/>
          </w:tcPr>
          <w:p w14:paraId="298D6286" w14:textId="77777777" w:rsidR="003300AC" w:rsidRDefault="003300AC" w:rsidP="00B412DD">
            <w:r>
              <w:t>14.73 cm</w:t>
            </w:r>
          </w:p>
        </w:tc>
        <w:tc>
          <w:tcPr>
            <w:tcW w:w="2254" w:type="dxa"/>
          </w:tcPr>
          <w:p w14:paraId="300972CA" w14:textId="77777777" w:rsidR="003300AC" w:rsidRDefault="003300AC" w:rsidP="00B412DD">
            <w:r>
              <w:t>16.51 cm</w:t>
            </w:r>
          </w:p>
        </w:tc>
        <w:tc>
          <w:tcPr>
            <w:tcW w:w="2254" w:type="dxa"/>
          </w:tcPr>
          <w:p w14:paraId="75858D7D" w14:textId="77777777" w:rsidR="003300AC" w:rsidRDefault="003300AC" w:rsidP="00B412DD">
            <w:r>
              <w:t>17.53 cm</w:t>
            </w:r>
          </w:p>
        </w:tc>
      </w:tr>
      <w:tr w:rsidR="003300AC" w14:paraId="4A3B3EDB" w14:textId="77777777" w:rsidTr="00B412DD">
        <w:tc>
          <w:tcPr>
            <w:tcW w:w="2254" w:type="dxa"/>
          </w:tcPr>
          <w:p w14:paraId="3E30F379" w14:textId="77777777" w:rsidR="003300AC" w:rsidRDefault="003300AC" w:rsidP="00B412DD">
            <w:r>
              <w:t>ram</w:t>
            </w:r>
          </w:p>
        </w:tc>
        <w:tc>
          <w:tcPr>
            <w:tcW w:w="2254" w:type="dxa"/>
          </w:tcPr>
          <w:p w14:paraId="76F92D24" w14:textId="77777777" w:rsidR="003300AC" w:rsidRDefault="003300AC" w:rsidP="00B412DD">
            <w:r>
              <w:t>4 GB</w:t>
            </w:r>
          </w:p>
        </w:tc>
        <w:tc>
          <w:tcPr>
            <w:tcW w:w="2254" w:type="dxa"/>
          </w:tcPr>
          <w:p w14:paraId="5045A328" w14:textId="77777777" w:rsidR="003300AC" w:rsidRDefault="003300AC" w:rsidP="00B412DD">
            <w:r>
              <w:t>64 GB</w:t>
            </w:r>
          </w:p>
        </w:tc>
        <w:tc>
          <w:tcPr>
            <w:tcW w:w="2254" w:type="dxa"/>
          </w:tcPr>
          <w:p w14:paraId="1A9110B9" w14:textId="77777777" w:rsidR="003300AC" w:rsidRDefault="003300AC" w:rsidP="00B412DD">
            <w:r>
              <w:t>128 GB</w:t>
            </w:r>
          </w:p>
        </w:tc>
      </w:tr>
      <w:tr w:rsidR="003300AC" w14:paraId="784B3B4D" w14:textId="77777777" w:rsidTr="00B412DD">
        <w:tc>
          <w:tcPr>
            <w:tcW w:w="2254" w:type="dxa"/>
          </w:tcPr>
          <w:p w14:paraId="5DE7337E" w14:textId="77777777" w:rsidR="003300AC" w:rsidRDefault="003300AC" w:rsidP="00B412DD">
            <w:r>
              <w:t>price</w:t>
            </w:r>
          </w:p>
        </w:tc>
        <w:tc>
          <w:tcPr>
            <w:tcW w:w="2254" w:type="dxa"/>
          </w:tcPr>
          <w:p w14:paraId="09AF641C" w14:textId="77777777" w:rsidR="003300AC" w:rsidRDefault="003300AC" w:rsidP="00B412DD">
            <w:r>
              <w:t>RS 59,999</w:t>
            </w:r>
          </w:p>
        </w:tc>
        <w:tc>
          <w:tcPr>
            <w:tcW w:w="2254" w:type="dxa"/>
          </w:tcPr>
          <w:p w14:paraId="28A038E6" w14:textId="77777777" w:rsidR="003300AC" w:rsidRDefault="003300AC" w:rsidP="00B412DD">
            <w:r>
              <w:t>RS 15,990</w:t>
            </w:r>
          </w:p>
        </w:tc>
        <w:tc>
          <w:tcPr>
            <w:tcW w:w="2254" w:type="dxa"/>
          </w:tcPr>
          <w:p w14:paraId="25B3A846" w14:textId="77777777" w:rsidR="003300AC" w:rsidRDefault="003300AC" w:rsidP="00B412DD">
            <w:r>
              <w:t>RS 97,999</w:t>
            </w:r>
          </w:p>
        </w:tc>
      </w:tr>
    </w:tbl>
    <w:p w14:paraId="792EE9D0" w14:textId="77777777" w:rsidR="003300AC" w:rsidRPr="0092418B" w:rsidRDefault="003300AC" w:rsidP="003300AC">
      <w:pPr>
        <w:rPr>
          <w:b/>
          <w:u w:val="single"/>
        </w:rPr>
      </w:pPr>
      <w:r>
        <w:tab/>
      </w:r>
    </w:p>
    <w:p w14:paraId="344F1A20" w14:textId="6DCDEC1C" w:rsidR="003300AC" w:rsidRDefault="003300AC" w:rsidP="003A1816">
      <w:pPr>
        <w:pStyle w:val="ListParagraph"/>
        <w:ind w:firstLine="0"/>
        <w:rPr>
          <w:b/>
          <w:sz w:val="24"/>
          <w:szCs w:val="24"/>
        </w:rPr>
      </w:pPr>
    </w:p>
    <w:p w14:paraId="4E9F3B93" w14:textId="34330799" w:rsidR="00F70C1A" w:rsidRPr="00F70C1A" w:rsidRDefault="00F70C1A" w:rsidP="00F70C1A">
      <w:pPr>
        <w:rPr>
          <w:b/>
          <w:sz w:val="24"/>
          <w:szCs w:val="24"/>
        </w:rPr>
      </w:pPr>
      <w:r w:rsidRPr="00F70C1A">
        <w:rPr>
          <w:b/>
          <w:sz w:val="24"/>
          <w:szCs w:val="24"/>
        </w:rPr>
        <w:t>SWOT Analysis</w:t>
      </w:r>
    </w:p>
    <w:p w14:paraId="24B73666" w14:textId="77777777" w:rsidR="00F70C1A" w:rsidRPr="00B20C57" w:rsidRDefault="00F70C1A" w:rsidP="00F70C1A">
      <w:pPr>
        <w:rPr>
          <w:b/>
        </w:rPr>
      </w:pPr>
    </w:p>
    <w:p w14:paraId="4DBD4381" w14:textId="77777777" w:rsidR="00F70C1A" w:rsidRPr="00B20C57" w:rsidRDefault="00F70C1A" w:rsidP="00F70C1A">
      <w:pPr>
        <w:ind w:firstLine="720"/>
        <w:rPr>
          <w:b/>
        </w:rPr>
      </w:pPr>
      <w:r w:rsidRPr="00B20C57">
        <w:rPr>
          <w:b/>
        </w:rPr>
        <w:t xml:space="preserve">Strength: </w:t>
      </w:r>
    </w:p>
    <w:p w14:paraId="70D3822E" w14:textId="77777777" w:rsidR="00F70C1A" w:rsidRPr="00861F2A" w:rsidRDefault="00F70C1A" w:rsidP="00F70C1A">
      <w:pPr>
        <w:pStyle w:val="ListParagraph"/>
        <w:numPr>
          <w:ilvl w:val="1"/>
          <w:numId w:val="13"/>
        </w:numPr>
        <w:spacing w:after="160" w:line="259" w:lineRule="auto"/>
      </w:pPr>
      <w:r w:rsidRPr="00861F2A">
        <w:t>Newer and better products.</w:t>
      </w:r>
    </w:p>
    <w:p w14:paraId="7D360223" w14:textId="77777777" w:rsidR="00F70C1A" w:rsidRPr="00861F2A" w:rsidRDefault="00F70C1A" w:rsidP="00F70C1A">
      <w:pPr>
        <w:pStyle w:val="ListParagraph"/>
        <w:numPr>
          <w:ilvl w:val="1"/>
          <w:numId w:val="13"/>
        </w:numPr>
        <w:spacing w:after="160" w:line="259" w:lineRule="auto"/>
      </w:pPr>
      <w:r w:rsidRPr="00861F2A">
        <w:t>phones are available at affordable prices.</w:t>
      </w:r>
    </w:p>
    <w:p w14:paraId="1BFCFA6B" w14:textId="77777777" w:rsidR="00F70C1A" w:rsidRPr="00861F2A" w:rsidRDefault="00F70C1A" w:rsidP="00F70C1A">
      <w:pPr>
        <w:pStyle w:val="ListParagraph"/>
        <w:numPr>
          <w:ilvl w:val="1"/>
          <w:numId w:val="13"/>
        </w:numPr>
        <w:spacing w:after="160" w:line="259" w:lineRule="auto"/>
      </w:pPr>
      <w:r w:rsidRPr="00861F2A">
        <w:t>Hi-end Technology</w:t>
      </w:r>
    </w:p>
    <w:p w14:paraId="531F9E88" w14:textId="77777777" w:rsidR="00F70C1A" w:rsidRPr="00B20C57" w:rsidRDefault="00F70C1A" w:rsidP="00F70C1A">
      <w:pPr>
        <w:ind w:firstLine="720"/>
        <w:rPr>
          <w:b/>
        </w:rPr>
      </w:pPr>
      <w:r w:rsidRPr="00B20C57">
        <w:rPr>
          <w:b/>
        </w:rPr>
        <w:t>Weakness:</w:t>
      </w:r>
    </w:p>
    <w:p w14:paraId="7F11A211" w14:textId="77777777" w:rsidR="00F70C1A" w:rsidRPr="00861F2A" w:rsidRDefault="00F70C1A" w:rsidP="00F70C1A">
      <w:pPr>
        <w:pStyle w:val="ListParagraph"/>
        <w:numPr>
          <w:ilvl w:val="2"/>
          <w:numId w:val="14"/>
        </w:numPr>
        <w:spacing w:after="160" w:line="259" w:lineRule="auto"/>
      </w:pPr>
      <w:r w:rsidRPr="00861F2A">
        <w:t>Internet speed on mobile</w:t>
      </w:r>
    </w:p>
    <w:p w14:paraId="62835E22" w14:textId="77777777" w:rsidR="00F70C1A" w:rsidRPr="00861F2A" w:rsidRDefault="00F70C1A" w:rsidP="00F70C1A">
      <w:pPr>
        <w:pStyle w:val="ListParagraph"/>
        <w:numPr>
          <w:ilvl w:val="2"/>
          <w:numId w:val="14"/>
        </w:numPr>
        <w:spacing w:after="160" w:line="259" w:lineRule="auto"/>
      </w:pPr>
      <w:r w:rsidRPr="00861F2A">
        <w:t>Highly competitive</w:t>
      </w:r>
    </w:p>
    <w:p w14:paraId="64BF3735" w14:textId="77777777" w:rsidR="00F70C1A" w:rsidRPr="00861F2A" w:rsidRDefault="00F70C1A" w:rsidP="00F70C1A">
      <w:pPr>
        <w:pStyle w:val="ListParagraph"/>
        <w:numPr>
          <w:ilvl w:val="2"/>
          <w:numId w:val="14"/>
        </w:numPr>
        <w:spacing w:after="160" w:line="259" w:lineRule="auto"/>
      </w:pPr>
      <w:r w:rsidRPr="00861F2A">
        <w:t>Through R&amp;D required</w:t>
      </w:r>
    </w:p>
    <w:p w14:paraId="16B5EBEF" w14:textId="77777777" w:rsidR="00F70C1A" w:rsidRPr="00861F2A" w:rsidRDefault="00F70C1A" w:rsidP="00F70C1A">
      <w:pPr>
        <w:pStyle w:val="ListParagraph"/>
        <w:numPr>
          <w:ilvl w:val="2"/>
          <w:numId w:val="14"/>
        </w:numPr>
        <w:spacing w:after="160" w:line="259" w:lineRule="auto"/>
      </w:pPr>
      <w:r>
        <w:t>Low end products yield</w:t>
      </w:r>
      <w:r w:rsidRPr="00861F2A">
        <w:t xml:space="preserve"> very less margin</w:t>
      </w:r>
    </w:p>
    <w:p w14:paraId="5C28F714" w14:textId="77777777" w:rsidR="00F70C1A" w:rsidRDefault="00F70C1A" w:rsidP="00F70C1A">
      <w:pPr>
        <w:ind w:firstLine="720"/>
      </w:pPr>
    </w:p>
    <w:p w14:paraId="2A9BB081" w14:textId="77777777" w:rsidR="00F70C1A" w:rsidRPr="00B20C57" w:rsidRDefault="00F70C1A" w:rsidP="00F70C1A">
      <w:pPr>
        <w:ind w:firstLine="720"/>
        <w:rPr>
          <w:b/>
        </w:rPr>
      </w:pPr>
      <w:proofErr w:type="spellStart"/>
      <w:r w:rsidRPr="00B20C57">
        <w:rPr>
          <w:b/>
        </w:rPr>
        <w:t>Oppurtunities</w:t>
      </w:r>
      <w:proofErr w:type="spellEnd"/>
      <w:r w:rsidRPr="00B20C57">
        <w:rPr>
          <w:b/>
        </w:rPr>
        <w:t>:</w:t>
      </w:r>
    </w:p>
    <w:p w14:paraId="31CF1078" w14:textId="77777777" w:rsidR="00F70C1A" w:rsidRPr="00861F2A" w:rsidRDefault="00F70C1A" w:rsidP="00F70C1A">
      <w:pPr>
        <w:pStyle w:val="ListParagraph"/>
        <w:numPr>
          <w:ilvl w:val="2"/>
          <w:numId w:val="15"/>
        </w:numPr>
        <w:spacing w:after="160" w:line="259" w:lineRule="auto"/>
      </w:pPr>
      <w:r w:rsidRPr="00861F2A">
        <w:t>Rising data usage</w:t>
      </w:r>
    </w:p>
    <w:p w14:paraId="6FB789A2" w14:textId="77777777" w:rsidR="00F70C1A" w:rsidRPr="00861F2A" w:rsidRDefault="00F70C1A" w:rsidP="00F70C1A">
      <w:pPr>
        <w:pStyle w:val="ListParagraph"/>
        <w:numPr>
          <w:ilvl w:val="2"/>
          <w:numId w:val="15"/>
        </w:numPr>
        <w:spacing w:after="160" w:line="259" w:lineRule="auto"/>
      </w:pPr>
      <w:r w:rsidRPr="00861F2A">
        <w:t>Growing rural numbers</w:t>
      </w:r>
    </w:p>
    <w:p w14:paraId="6F27F4F9" w14:textId="77777777" w:rsidR="00F70C1A" w:rsidRDefault="00F70C1A" w:rsidP="00F70C1A"/>
    <w:p w14:paraId="6AEDEEAA" w14:textId="77777777" w:rsidR="00F70C1A" w:rsidRDefault="00F70C1A" w:rsidP="00F70C1A">
      <w:pPr>
        <w:ind w:firstLine="720"/>
        <w:rPr>
          <w:b/>
        </w:rPr>
      </w:pPr>
      <w:r>
        <w:rPr>
          <w:b/>
        </w:rPr>
        <w:t>Threat:</w:t>
      </w:r>
    </w:p>
    <w:p w14:paraId="44E9D37D" w14:textId="77777777" w:rsidR="00F70C1A" w:rsidRPr="00861F2A" w:rsidRDefault="00F70C1A" w:rsidP="00F70C1A">
      <w:pPr>
        <w:pStyle w:val="ListParagraph"/>
        <w:numPr>
          <w:ilvl w:val="2"/>
          <w:numId w:val="16"/>
        </w:numPr>
        <w:spacing w:after="160" w:line="259" w:lineRule="auto"/>
        <w:rPr>
          <w:b/>
        </w:rPr>
      </w:pPr>
      <w:r w:rsidRPr="00861F2A">
        <w:t>Competition</w:t>
      </w:r>
    </w:p>
    <w:p w14:paraId="59633342" w14:textId="77777777" w:rsidR="00F70C1A" w:rsidRDefault="00F70C1A" w:rsidP="00F70C1A">
      <w:pPr>
        <w:pStyle w:val="ListParagraph"/>
        <w:numPr>
          <w:ilvl w:val="2"/>
          <w:numId w:val="16"/>
        </w:numPr>
        <w:spacing w:after="160" w:line="259" w:lineRule="auto"/>
      </w:pPr>
      <w:r w:rsidRPr="00861F2A">
        <w:t>Virus attack</w:t>
      </w:r>
    </w:p>
    <w:p w14:paraId="0FE7DC9F" w14:textId="069F52C2" w:rsidR="00F70C1A" w:rsidRDefault="00F70C1A" w:rsidP="003A1816">
      <w:pPr>
        <w:pStyle w:val="ListParagraph"/>
        <w:ind w:firstLine="0"/>
        <w:rPr>
          <w:b/>
          <w:sz w:val="24"/>
          <w:szCs w:val="24"/>
        </w:rPr>
      </w:pPr>
    </w:p>
    <w:p w14:paraId="29369247" w14:textId="4DBB8476" w:rsidR="00635C88" w:rsidRDefault="00635C88" w:rsidP="003A1816">
      <w:pPr>
        <w:pStyle w:val="ListParagraph"/>
        <w:ind w:firstLine="0"/>
        <w:rPr>
          <w:b/>
          <w:sz w:val="24"/>
          <w:szCs w:val="24"/>
        </w:rPr>
      </w:pPr>
    </w:p>
    <w:p w14:paraId="2DD57969" w14:textId="533F2C3C" w:rsidR="00635C88" w:rsidRDefault="00635C88" w:rsidP="003A1816">
      <w:pPr>
        <w:pStyle w:val="ListParagraph"/>
        <w:ind w:firstLine="0"/>
        <w:rPr>
          <w:b/>
          <w:sz w:val="24"/>
          <w:szCs w:val="24"/>
        </w:rPr>
      </w:pPr>
    </w:p>
    <w:p w14:paraId="3990EA7D" w14:textId="67BC1F62" w:rsidR="00635C88" w:rsidRDefault="00635C88" w:rsidP="003A1816">
      <w:pPr>
        <w:pStyle w:val="ListParagraph"/>
        <w:ind w:firstLine="0"/>
        <w:rPr>
          <w:b/>
          <w:sz w:val="24"/>
          <w:szCs w:val="24"/>
        </w:rPr>
      </w:pPr>
    </w:p>
    <w:p w14:paraId="370CE5FE" w14:textId="366FEE2C" w:rsidR="00635C88" w:rsidRDefault="00635C88" w:rsidP="003A1816">
      <w:pPr>
        <w:pStyle w:val="ListParagraph"/>
        <w:ind w:firstLine="0"/>
        <w:rPr>
          <w:b/>
          <w:sz w:val="24"/>
          <w:szCs w:val="24"/>
        </w:rPr>
      </w:pPr>
    </w:p>
    <w:p w14:paraId="7F10CEA5" w14:textId="1B477F57" w:rsidR="00635C88" w:rsidRDefault="00635C88" w:rsidP="003A1816">
      <w:pPr>
        <w:pStyle w:val="ListParagraph"/>
        <w:ind w:firstLine="0"/>
        <w:rPr>
          <w:b/>
          <w:sz w:val="24"/>
          <w:szCs w:val="24"/>
        </w:rPr>
      </w:pPr>
    </w:p>
    <w:p w14:paraId="20ECFBF5" w14:textId="57B0D63C" w:rsidR="00635C88" w:rsidRDefault="00635C88" w:rsidP="003A1816">
      <w:pPr>
        <w:pStyle w:val="ListParagraph"/>
        <w:ind w:firstLine="0"/>
        <w:rPr>
          <w:b/>
          <w:sz w:val="24"/>
          <w:szCs w:val="24"/>
        </w:rPr>
      </w:pPr>
    </w:p>
    <w:p w14:paraId="36179663" w14:textId="78F30163" w:rsidR="00635C88" w:rsidRDefault="00635C88" w:rsidP="003A1816">
      <w:pPr>
        <w:pStyle w:val="ListParagraph"/>
        <w:ind w:firstLine="0"/>
        <w:rPr>
          <w:b/>
          <w:sz w:val="24"/>
          <w:szCs w:val="24"/>
        </w:rPr>
      </w:pPr>
    </w:p>
    <w:p w14:paraId="1D8920AA" w14:textId="65EAD226" w:rsidR="00635C88" w:rsidRDefault="00635C88" w:rsidP="003A1816">
      <w:pPr>
        <w:pStyle w:val="ListParagraph"/>
        <w:ind w:firstLine="0"/>
        <w:rPr>
          <w:b/>
          <w:sz w:val="24"/>
          <w:szCs w:val="24"/>
        </w:rPr>
      </w:pPr>
    </w:p>
    <w:p w14:paraId="7C8CF81B" w14:textId="49AC2285" w:rsidR="00635C88" w:rsidRDefault="00635C88" w:rsidP="003A1816">
      <w:pPr>
        <w:pStyle w:val="ListParagraph"/>
        <w:ind w:firstLine="0"/>
        <w:rPr>
          <w:b/>
          <w:sz w:val="24"/>
          <w:szCs w:val="24"/>
        </w:rPr>
      </w:pPr>
    </w:p>
    <w:p w14:paraId="6BB518B6" w14:textId="308A4FE5" w:rsidR="00635C88" w:rsidRDefault="00635C88" w:rsidP="003A1816">
      <w:pPr>
        <w:pStyle w:val="ListParagraph"/>
        <w:ind w:firstLine="0"/>
        <w:rPr>
          <w:b/>
          <w:sz w:val="24"/>
          <w:szCs w:val="24"/>
        </w:rPr>
      </w:pPr>
    </w:p>
    <w:p w14:paraId="759368F3" w14:textId="77777777" w:rsidR="00635C88" w:rsidRDefault="00635C88" w:rsidP="00635C88">
      <w:pPr>
        <w:rPr>
          <w:b/>
        </w:rPr>
      </w:pPr>
      <w:r w:rsidRPr="00FF6A9C">
        <w:rPr>
          <w:b/>
        </w:rPr>
        <w:t>High level requirements:</w:t>
      </w:r>
    </w:p>
    <w:p w14:paraId="332E1974" w14:textId="77777777" w:rsidR="00635C88" w:rsidRPr="00C30F8F" w:rsidRDefault="00635C88" w:rsidP="00635C88">
      <w:pPr>
        <w:pStyle w:val="ListParagraph"/>
        <w:numPr>
          <w:ilvl w:val="1"/>
          <w:numId w:val="17"/>
        </w:numPr>
        <w:spacing w:after="160" w:line="259" w:lineRule="auto"/>
      </w:pPr>
      <w:r w:rsidRPr="00C30F8F">
        <w:t>Performance</w:t>
      </w:r>
    </w:p>
    <w:p w14:paraId="0A9355A1" w14:textId="77777777" w:rsidR="00635C88" w:rsidRPr="00C30F8F" w:rsidRDefault="00635C88" w:rsidP="00635C88">
      <w:pPr>
        <w:pStyle w:val="ListParagraph"/>
        <w:numPr>
          <w:ilvl w:val="1"/>
          <w:numId w:val="17"/>
        </w:numPr>
        <w:spacing w:after="160" w:line="259" w:lineRule="auto"/>
      </w:pPr>
      <w:r w:rsidRPr="00C30F8F">
        <w:t>Scalability</w:t>
      </w:r>
    </w:p>
    <w:p w14:paraId="5148B6D6" w14:textId="77777777" w:rsidR="00635C88" w:rsidRPr="00C30F8F" w:rsidRDefault="00635C88" w:rsidP="00635C88">
      <w:pPr>
        <w:pStyle w:val="ListParagraph"/>
        <w:numPr>
          <w:ilvl w:val="1"/>
          <w:numId w:val="17"/>
        </w:numPr>
        <w:spacing w:after="160" w:line="259" w:lineRule="auto"/>
      </w:pPr>
      <w:r w:rsidRPr="00C30F8F">
        <w:t>Reliability</w:t>
      </w:r>
    </w:p>
    <w:p w14:paraId="6D9B162B" w14:textId="77777777" w:rsidR="00635C88" w:rsidRPr="00C30F8F" w:rsidRDefault="00635C88" w:rsidP="00635C88">
      <w:pPr>
        <w:pStyle w:val="ListParagraph"/>
        <w:numPr>
          <w:ilvl w:val="1"/>
          <w:numId w:val="17"/>
        </w:numPr>
        <w:spacing w:after="160" w:line="259" w:lineRule="auto"/>
      </w:pPr>
      <w:r w:rsidRPr="00C30F8F">
        <w:t>Availability</w:t>
      </w:r>
    </w:p>
    <w:p w14:paraId="71AE5512" w14:textId="77777777" w:rsidR="00635C88" w:rsidRPr="00C30F8F" w:rsidRDefault="00635C88" w:rsidP="00635C88">
      <w:pPr>
        <w:pStyle w:val="ListParagraph"/>
        <w:numPr>
          <w:ilvl w:val="1"/>
          <w:numId w:val="17"/>
        </w:numPr>
        <w:spacing w:after="160" w:line="259" w:lineRule="auto"/>
      </w:pPr>
      <w:r w:rsidRPr="00C30F8F">
        <w:t>Serviceability</w:t>
      </w:r>
    </w:p>
    <w:p w14:paraId="480291A5" w14:textId="77777777" w:rsidR="00635C88" w:rsidRPr="00C30F8F" w:rsidRDefault="00635C88" w:rsidP="00635C88">
      <w:pPr>
        <w:pStyle w:val="ListParagraph"/>
        <w:numPr>
          <w:ilvl w:val="1"/>
          <w:numId w:val="17"/>
        </w:numPr>
        <w:spacing w:after="160" w:line="259" w:lineRule="auto"/>
      </w:pPr>
      <w:r w:rsidRPr="00C30F8F">
        <w:t>Maintainability</w:t>
      </w:r>
    </w:p>
    <w:p w14:paraId="259A3565" w14:textId="77777777" w:rsidR="00635C88" w:rsidRDefault="00635C88" w:rsidP="00635C88">
      <w:pPr>
        <w:rPr>
          <w:b/>
        </w:rPr>
      </w:pPr>
    </w:p>
    <w:p w14:paraId="27FF1DFD" w14:textId="77777777" w:rsidR="00635C88" w:rsidRDefault="00635C88" w:rsidP="00635C88">
      <w:pPr>
        <w:rPr>
          <w:b/>
        </w:rPr>
      </w:pPr>
      <w:r>
        <w:rPr>
          <w:b/>
        </w:rPr>
        <w:t>Low level requirements:</w:t>
      </w:r>
    </w:p>
    <w:p w14:paraId="012E3287" w14:textId="77777777" w:rsidR="00635C88" w:rsidRPr="00C30F8F" w:rsidRDefault="00635C88" w:rsidP="00635C88">
      <w:pPr>
        <w:pStyle w:val="ListParagraph"/>
        <w:numPr>
          <w:ilvl w:val="1"/>
          <w:numId w:val="18"/>
        </w:numPr>
        <w:spacing w:after="160" w:line="259" w:lineRule="auto"/>
      </w:pPr>
      <w:r w:rsidRPr="00C30F8F">
        <w:t>Authentication</w:t>
      </w:r>
    </w:p>
    <w:p w14:paraId="645520AF" w14:textId="23295272" w:rsidR="00635C88" w:rsidRDefault="00635C88" w:rsidP="00635C88">
      <w:pPr>
        <w:pStyle w:val="ListParagraph"/>
        <w:numPr>
          <w:ilvl w:val="1"/>
          <w:numId w:val="18"/>
        </w:numPr>
        <w:spacing w:after="160" w:line="259" w:lineRule="auto"/>
      </w:pPr>
      <w:r w:rsidRPr="00C30F8F">
        <w:t>Authorization levels</w:t>
      </w:r>
    </w:p>
    <w:p w14:paraId="034CA660" w14:textId="77777777" w:rsidR="006F1C7B" w:rsidRDefault="006F1C7B" w:rsidP="006F1C7B">
      <w:pPr>
        <w:pStyle w:val="ListParagraph"/>
        <w:spacing w:after="160" w:line="259" w:lineRule="auto"/>
        <w:ind w:left="1440" w:firstLine="0"/>
      </w:pPr>
    </w:p>
    <w:p w14:paraId="0F2EACDC" w14:textId="111F0005" w:rsidR="00FC4AE9" w:rsidRPr="006F1C7B" w:rsidRDefault="006F1C7B" w:rsidP="006F1C7B">
      <w:pPr>
        <w:spacing w:after="160" w:line="259" w:lineRule="auto"/>
        <w:ind w:firstLine="0"/>
        <w:rPr>
          <w:b/>
          <w:u w:val="single"/>
        </w:rPr>
      </w:pPr>
      <w:r>
        <w:t xml:space="preserve">        </w:t>
      </w:r>
      <w:r w:rsidRPr="006F1C7B">
        <w:rPr>
          <w:b/>
          <w:u w:val="single"/>
        </w:rPr>
        <w:t>TESTING</w:t>
      </w:r>
    </w:p>
    <w:p w14:paraId="6B685693" w14:textId="61E73689" w:rsidR="00FC4AE9" w:rsidRPr="006F1C7B" w:rsidRDefault="006F1C7B" w:rsidP="006F1C7B">
      <w:pPr>
        <w:spacing w:after="160" w:line="259" w:lineRule="auto"/>
        <w:ind w:firstLine="0"/>
        <w:rPr>
          <w:b/>
          <w:u w:val="single"/>
        </w:rPr>
      </w:pPr>
      <w:r w:rsidRPr="006F1C7B">
        <w:rPr>
          <w:b/>
        </w:rPr>
        <w:t xml:space="preserve">        </w:t>
      </w:r>
      <w:r w:rsidRPr="006F1C7B">
        <w:rPr>
          <w:b/>
          <w:u w:val="single"/>
        </w:rPr>
        <w:t>SCENARIO BASED TESTCASES</w:t>
      </w:r>
    </w:p>
    <w:p w14:paraId="4D653722" w14:textId="4B2DF483" w:rsidR="00FC4AE9" w:rsidRDefault="00FC4AE9" w:rsidP="00FC4AE9">
      <w:pPr>
        <w:pStyle w:val="ListParagraph"/>
        <w:spacing w:after="160" w:line="259" w:lineRule="auto"/>
        <w:ind w:firstLine="0"/>
      </w:pPr>
    </w:p>
    <w:tbl>
      <w:tblPr>
        <w:tblStyle w:val="TableGrid"/>
        <w:tblW w:w="0" w:type="auto"/>
        <w:tblInd w:w="720" w:type="dxa"/>
        <w:tblLook w:val="04A0" w:firstRow="1" w:lastRow="0" w:firstColumn="1" w:lastColumn="0" w:noHBand="0" w:noVBand="1"/>
      </w:tblPr>
      <w:tblGrid>
        <w:gridCol w:w="1117"/>
        <w:gridCol w:w="1593"/>
        <w:gridCol w:w="1515"/>
        <w:gridCol w:w="1451"/>
        <w:gridCol w:w="1451"/>
        <w:gridCol w:w="1410"/>
        <w:gridCol w:w="1129"/>
      </w:tblGrid>
      <w:tr w:rsidR="00F37216" w14:paraId="33CEB34F" w14:textId="4E0ABCF1" w:rsidTr="00F37216">
        <w:tc>
          <w:tcPr>
            <w:tcW w:w="1117" w:type="dxa"/>
          </w:tcPr>
          <w:p w14:paraId="34D1FFA3" w14:textId="2796BCA3" w:rsidR="00F37216" w:rsidRDefault="00F37216" w:rsidP="00FC4AE9">
            <w:pPr>
              <w:pStyle w:val="ListParagraph"/>
              <w:spacing w:after="160" w:line="259" w:lineRule="auto"/>
              <w:ind w:left="0" w:firstLine="0"/>
            </w:pPr>
            <w:r>
              <w:t xml:space="preserve">          ID</w:t>
            </w:r>
          </w:p>
        </w:tc>
        <w:tc>
          <w:tcPr>
            <w:tcW w:w="1593" w:type="dxa"/>
          </w:tcPr>
          <w:p w14:paraId="7748E687" w14:textId="4F34CA83" w:rsidR="00F37216" w:rsidRDefault="00F37216" w:rsidP="00FC4AE9">
            <w:pPr>
              <w:pStyle w:val="ListParagraph"/>
              <w:spacing w:after="160" w:line="259" w:lineRule="auto"/>
              <w:ind w:left="0" w:firstLine="0"/>
            </w:pPr>
            <w:r>
              <w:t>DESCRIPTION</w:t>
            </w:r>
          </w:p>
        </w:tc>
        <w:tc>
          <w:tcPr>
            <w:tcW w:w="1515" w:type="dxa"/>
          </w:tcPr>
          <w:p w14:paraId="7CF60FC7" w14:textId="77777777" w:rsidR="00F37216" w:rsidRDefault="00F37216" w:rsidP="00FC4AE9">
            <w:pPr>
              <w:pStyle w:val="ListParagraph"/>
              <w:spacing w:after="160" w:line="259" w:lineRule="auto"/>
              <w:ind w:left="0" w:firstLine="0"/>
            </w:pPr>
            <w:r>
              <w:t xml:space="preserve">         PRE</w:t>
            </w:r>
          </w:p>
          <w:p w14:paraId="42C0D2D6" w14:textId="35ECFFE1" w:rsidR="00F37216" w:rsidRDefault="00F37216" w:rsidP="00FC4AE9">
            <w:pPr>
              <w:pStyle w:val="ListParagraph"/>
              <w:spacing w:after="160" w:line="259" w:lineRule="auto"/>
              <w:ind w:left="0" w:firstLine="0"/>
            </w:pPr>
            <w:r>
              <w:t>CONDITION</w:t>
            </w:r>
          </w:p>
        </w:tc>
        <w:tc>
          <w:tcPr>
            <w:tcW w:w="1451" w:type="dxa"/>
          </w:tcPr>
          <w:p w14:paraId="57048BDE" w14:textId="77777777" w:rsidR="00F37216" w:rsidRDefault="00F37216" w:rsidP="00FC4AE9">
            <w:pPr>
              <w:pStyle w:val="ListParagraph"/>
              <w:spacing w:after="160" w:line="259" w:lineRule="auto"/>
              <w:ind w:left="0" w:firstLine="0"/>
            </w:pPr>
            <w:r>
              <w:t>EXPECTED</w:t>
            </w:r>
          </w:p>
          <w:p w14:paraId="7A653714" w14:textId="413A6D81" w:rsidR="00F37216" w:rsidRDefault="00F37216" w:rsidP="00FC4AE9">
            <w:pPr>
              <w:pStyle w:val="ListParagraph"/>
              <w:spacing w:after="160" w:line="259" w:lineRule="auto"/>
              <w:ind w:left="0" w:firstLine="0"/>
            </w:pPr>
            <w:r>
              <w:t>OUTPUT</w:t>
            </w:r>
          </w:p>
        </w:tc>
        <w:tc>
          <w:tcPr>
            <w:tcW w:w="1451" w:type="dxa"/>
          </w:tcPr>
          <w:p w14:paraId="17FEE438" w14:textId="3F1CAF1C" w:rsidR="00F37216" w:rsidRDefault="00F37216" w:rsidP="00FC4AE9">
            <w:pPr>
              <w:pStyle w:val="ListParagraph"/>
              <w:spacing w:after="160" w:line="259" w:lineRule="auto"/>
              <w:ind w:left="0" w:firstLine="0"/>
            </w:pPr>
            <w:r>
              <w:t>EXPECTED INPUT</w:t>
            </w:r>
          </w:p>
        </w:tc>
        <w:tc>
          <w:tcPr>
            <w:tcW w:w="1410" w:type="dxa"/>
          </w:tcPr>
          <w:p w14:paraId="2885E5D4" w14:textId="69325F26" w:rsidR="00F37216" w:rsidRDefault="00F37216" w:rsidP="00FC4AE9">
            <w:pPr>
              <w:pStyle w:val="ListParagraph"/>
              <w:spacing w:after="160" w:line="259" w:lineRule="auto"/>
              <w:ind w:left="0" w:firstLine="0"/>
            </w:pPr>
            <w:r>
              <w:t>ACTUAL OUTPUT</w:t>
            </w:r>
          </w:p>
        </w:tc>
        <w:tc>
          <w:tcPr>
            <w:tcW w:w="1129" w:type="dxa"/>
          </w:tcPr>
          <w:p w14:paraId="0CFF5081" w14:textId="63D1DE79" w:rsidR="00F37216" w:rsidRDefault="00F37216" w:rsidP="00FC4AE9">
            <w:pPr>
              <w:pStyle w:val="ListParagraph"/>
              <w:spacing w:after="160" w:line="259" w:lineRule="auto"/>
              <w:ind w:left="0" w:firstLine="0"/>
            </w:pPr>
            <w:r>
              <w:t>PASS/FAIL</w:t>
            </w:r>
          </w:p>
        </w:tc>
      </w:tr>
      <w:tr w:rsidR="00F37216" w14:paraId="3983C3DF" w14:textId="39C02E5E" w:rsidTr="00F37216">
        <w:tc>
          <w:tcPr>
            <w:tcW w:w="1117" w:type="dxa"/>
          </w:tcPr>
          <w:p w14:paraId="1BC1A782" w14:textId="19892621" w:rsidR="00F37216" w:rsidRDefault="00F37216" w:rsidP="00FC4AE9">
            <w:pPr>
              <w:pStyle w:val="ListParagraph"/>
              <w:spacing w:after="160" w:line="259" w:lineRule="auto"/>
              <w:ind w:left="0" w:firstLine="0"/>
            </w:pPr>
            <w:r>
              <w:t xml:space="preserve">        1.</w:t>
            </w:r>
          </w:p>
        </w:tc>
        <w:tc>
          <w:tcPr>
            <w:tcW w:w="1593" w:type="dxa"/>
          </w:tcPr>
          <w:p w14:paraId="6F43D67A" w14:textId="4E7FFE3C" w:rsidR="00F37216" w:rsidRDefault="00F37216" w:rsidP="00FC4AE9">
            <w:pPr>
              <w:pStyle w:val="ListParagraph"/>
              <w:spacing w:after="160" w:line="259" w:lineRule="auto"/>
              <w:ind w:left="0" w:firstLine="0"/>
            </w:pPr>
            <w:r>
              <w:t xml:space="preserve">Verify that all the </w:t>
            </w:r>
            <w:r w:rsidR="00AF0E8E">
              <w:t>touch screen is working properly.</w:t>
            </w:r>
          </w:p>
        </w:tc>
        <w:tc>
          <w:tcPr>
            <w:tcW w:w="1515" w:type="dxa"/>
          </w:tcPr>
          <w:p w14:paraId="188805A0" w14:textId="41F1BFFF" w:rsidR="00F37216" w:rsidRDefault="00AF0E8E" w:rsidP="00FC4AE9">
            <w:pPr>
              <w:pStyle w:val="ListParagraph"/>
              <w:spacing w:after="160" w:line="259" w:lineRule="auto"/>
              <w:ind w:left="0" w:firstLine="0"/>
            </w:pPr>
            <w:r>
              <w:t>Screen is built</w:t>
            </w:r>
          </w:p>
        </w:tc>
        <w:tc>
          <w:tcPr>
            <w:tcW w:w="1451" w:type="dxa"/>
          </w:tcPr>
          <w:p w14:paraId="354C95FB" w14:textId="169FA575" w:rsidR="00F37216" w:rsidRDefault="00F37216" w:rsidP="00FC4AE9">
            <w:pPr>
              <w:pStyle w:val="ListParagraph"/>
              <w:spacing w:after="160" w:line="259" w:lineRule="auto"/>
              <w:ind w:left="0" w:firstLine="0"/>
            </w:pPr>
            <w:r>
              <w:t>Users should be able to operate</w:t>
            </w:r>
            <w:r w:rsidR="00AF0E8E">
              <w:t xml:space="preserve"> and interact </w:t>
            </w:r>
            <w:r>
              <w:t xml:space="preserve">with </w:t>
            </w:r>
            <w:r w:rsidR="00AF0E8E">
              <w:t>the screen</w:t>
            </w:r>
          </w:p>
        </w:tc>
        <w:tc>
          <w:tcPr>
            <w:tcW w:w="1451" w:type="dxa"/>
          </w:tcPr>
          <w:p w14:paraId="56228344" w14:textId="5E0FE02E" w:rsidR="00F37216" w:rsidRDefault="00F37216" w:rsidP="00FC4AE9">
            <w:pPr>
              <w:pStyle w:val="ListParagraph"/>
              <w:spacing w:after="160" w:line="259" w:lineRule="auto"/>
              <w:ind w:left="0" w:firstLine="0"/>
            </w:pPr>
            <w:r>
              <w:t>Users</w:t>
            </w:r>
            <w:r w:rsidR="00AF0E8E">
              <w:t xml:space="preserve"> are expected to </w:t>
            </w:r>
            <w:r w:rsidR="008D1D45">
              <w:t>operate with touch screen.</w:t>
            </w:r>
          </w:p>
        </w:tc>
        <w:tc>
          <w:tcPr>
            <w:tcW w:w="1410" w:type="dxa"/>
          </w:tcPr>
          <w:p w14:paraId="0512B3AE" w14:textId="5C213CD4" w:rsidR="00F37216" w:rsidRDefault="00F37216" w:rsidP="00FC4AE9">
            <w:pPr>
              <w:pStyle w:val="ListParagraph"/>
              <w:spacing w:after="160" w:line="259" w:lineRule="auto"/>
              <w:ind w:left="0" w:firstLine="0"/>
            </w:pPr>
            <w:r>
              <w:t>As expected</w:t>
            </w:r>
          </w:p>
        </w:tc>
        <w:tc>
          <w:tcPr>
            <w:tcW w:w="1129" w:type="dxa"/>
          </w:tcPr>
          <w:p w14:paraId="1CBFAD42" w14:textId="72F1C181" w:rsidR="00F37216" w:rsidRDefault="00F37216" w:rsidP="00FC4AE9">
            <w:pPr>
              <w:pStyle w:val="ListParagraph"/>
              <w:spacing w:after="160" w:line="259" w:lineRule="auto"/>
              <w:ind w:left="0" w:firstLine="0"/>
            </w:pPr>
            <w:r>
              <w:t>PASS</w:t>
            </w:r>
          </w:p>
        </w:tc>
      </w:tr>
      <w:tr w:rsidR="00F37216" w14:paraId="5D33DFEA" w14:textId="0066800B" w:rsidTr="00F37216">
        <w:tc>
          <w:tcPr>
            <w:tcW w:w="1117" w:type="dxa"/>
          </w:tcPr>
          <w:p w14:paraId="0EFE1B8E" w14:textId="15C00FD9" w:rsidR="00F37216" w:rsidRDefault="00F37216" w:rsidP="00FC4AE9">
            <w:pPr>
              <w:pStyle w:val="ListParagraph"/>
              <w:spacing w:after="160" w:line="259" w:lineRule="auto"/>
              <w:ind w:left="0" w:firstLine="0"/>
            </w:pPr>
            <w:r>
              <w:t xml:space="preserve">          2.</w:t>
            </w:r>
          </w:p>
        </w:tc>
        <w:tc>
          <w:tcPr>
            <w:tcW w:w="1593" w:type="dxa"/>
          </w:tcPr>
          <w:p w14:paraId="080BE9F2" w14:textId="77777777" w:rsidR="00F37216" w:rsidRDefault="00F37216" w:rsidP="000D727B">
            <w:pPr>
              <w:ind w:firstLine="0"/>
            </w:pPr>
            <w:r>
              <w:t xml:space="preserve">Verify that the user can make a call by pressing numbers and hitting the </w:t>
            </w:r>
          </w:p>
          <w:p w14:paraId="4573CC62" w14:textId="4C1A9BF1" w:rsidR="00F37216" w:rsidRDefault="00F37216" w:rsidP="000D727B">
            <w:pPr>
              <w:pStyle w:val="ListParagraph"/>
              <w:spacing w:after="160" w:line="259" w:lineRule="auto"/>
              <w:ind w:left="0" w:firstLine="0"/>
            </w:pPr>
            <w:r>
              <w:t xml:space="preserve">green(calling) </w:t>
            </w:r>
            <w:r>
              <w:lastRenderedPageBreak/>
              <w:t>button</w:t>
            </w:r>
          </w:p>
        </w:tc>
        <w:tc>
          <w:tcPr>
            <w:tcW w:w="1515" w:type="dxa"/>
          </w:tcPr>
          <w:p w14:paraId="0674B57B" w14:textId="46229D27" w:rsidR="00F37216" w:rsidRDefault="001905C5" w:rsidP="00FC4AE9">
            <w:pPr>
              <w:pStyle w:val="ListParagraph"/>
              <w:spacing w:after="160" w:line="259" w:lineRule="auto"/>
              <w:ind w:left="0" w:firstLine="0"/>
            </w:pPr>
            <w:r>
              <w:lastRenderedPageBreak/>
              <w:t>The call attending option is in built</w:t>
            </w:r>
            <w:r w:rsidR="001327D7">
              <w:t xml:space="preserve"> which is green in color.</w:t>
            </w:r>
          </w:p>
        </w:tc>
        <w:tc>
          <w:tcPr>
            <w:tcW w:w="1451" w:type="dxa"/>
          </w:tcPr>
          <w:p w14:paraId="4662D60C" w14:textId="59C69B2D" w:rsidR="00F37216" w:rsidRDefault="00F37216" w:rsidP="00FC4AE9">
            <w:pPr>
              <w:pStyle w:val="ListParagraph"/>
              <w:spacing w:after="160" w:line="259" w:lineRule="auto"/>
              <w:ind w:left="0" w:firstLine="0"/>
            </w:pPr>
            <w:r>
              <w:t xml:space="preserve">User must able to make calls and attend the calls by swiping up or right the </w:t>
            </w:r>
            <w:r>
              <w:lastRenderedPageBreak/>
              <w:t>green button.</w:t>
            </w:r>
          </w:p>
        </w:tc>
        <w:tc>
          <w:tcPr>
            <w:tcW w:w="1451" w:type="dxa"/>
          </w:tcPr>
          <w:p w14:paraId="58BA6432" w14:textId="698B160F" w:rsidR="00F37216" w:rsidRDefault="00F37216" w:rsidP="00FC4AE9">
            <w:pPr>
              <w:pStyle w:val="ListParagraph"/>
              <w:spacing w:after="160" w:line="259" w:lineRule="auto"/>
              <w:ind w:left="0" w:firstLine="0"/>
            </w:pPr>
            <w:r>
              <w:lastRenderedPageBreak/>
              <w:t>Expected to give inputs by making calls or attending by swiping up.</w:t>
            </w:r>
          </w:p>
        </w:tc>
        <w:tc>
          <w:tcPr>
            <w:tcW w:w="1410" w:type="dxa"/>
          </w:tcPr>
          <w:p w14:paraId="01A2CA34" w14:textId="7ABF1810" w:rsidR="00F37216" w:rsidRDefault="00F37216" w:rsidP="00FC4AE9">
            <w:pPr>
              <w:pStyle w:val="ListParagraph"/>
              <w:spacing w:after="160" w:line="259" w:lineRule="auto"/>
              <w:ind w:left="0" w:firstLine="0"/>
            </w:pPr>
            <w:r>
              <w:t>As expected</w:t>
            </w:r>
          </w:p>
        </w:tc>
        <w:tc>
          <w:tcPr>
            <w:tcW w:w="1129" w:type="dxa"/>
          </w:tcPr>
          <w:p w14:paraId="774AC8E9" w14:textId="1DB05BCC" w:rsidR="00F37216" w:rsidRDefault="00F37216" w:rsidP="00FC4AE9">
            <w:pPr>
              <w:pStyle w:val="ListParagraph"/>
              <w:spacing w:after="160" w:line="259" w:lineRule="auto"/>
              <w:ind w:left="0" w:firstLine="0"/>
            </w:pPr>
            <w:r>
              <w:t>PASS</w:t>
            </w:r>
          </w:p>
        </w:tc>
      </w:tr>
      <w:tr w:rsidR="00F37216" w14:paraId="09B5CFCA" w14:textId="0B0A8537" w:rsidTr="00F37216">
        <w:tc>
          <w:tcPr>
            <w:tcW w:w="1117" w:type="dxa"/>
          </w:tcPr>
          <w:p w14:paraId="3715FF15" w14:textId="55E2B66B" w:rsidR="00F37216" w:rsidRDefault="00F37216" w:rsidP="000D727B">
            <w:pPr>
              <w:pStyle w:val="ListParagraph"/>
              <w:spacing w:after="160" w:line="259" w:lineRule="auto"/>
              <w:ind w:left="0" w:firstLine="0"/>
            </w:pPr>
            <w:r>
              <w:t xml:space="preserve">           3.</w:t>
            </w:r>
          </w:p>
        </w:tc>
        <w:tc>
          <w:tcPr>
            <w:tcW w:w="1593" w:type="dxa"/>
          </w:tcPr>
          <w:p w14:paraId="61E79DF8" w14:textId="2CADA21E" w:rsidR="00F37216" w:rsidRDefault="00F37216" w:rsidP="000D727B">
            <w:pPr>
              <w:ind w:firstLine="0"/>
            </w:pPr>
            <w:r>
              <w:t>Verify that the user can make a call by selecting a contact person from the phone directory</w:t>
            </w:r>
          </w:p>
        </w:tc>
        <w:tc>
          <w:tcPr>
            <w:tcW w:w="1515" w:type="dxa"/>
          </w:tcPr>
          <w:p w14:paraId="0DA42F07" w14:textId="421AA01F" w:rsidR="00F37216" w:rsidRDefault="001327D7" w:rsidP="000D727B">
            <w:pPr>
              <w:pStyle w:val="ListParagraph"/>
              <w:spacing w:after="160" w:line="259" w:lineRule="auto"/>
              <w:ind w:left="0" w:firstLine="0"/>
            </w:pPr>
            <w:r>
              <w:t>The contacts app is inbuilt.</w:t>
            </w:r>
          </w:p>
        </w:tc>
        <w:tc>
          <w:tcPr>
            <w:tcW w:w="1451" w:type="dxa"/>
          </w:tcPr>
          <w:p w14:paraId="6EACE3A6" w14:textId="7FD59427" w:rsidR="00F37216" w:rsidRDefault="00F37216" w:rsidP="000D727B">
            <w:pPr>
              <w:pStyle w:val="ListParagraph"/>
              <w:spacing w:after="160" w:line="259" w:lineRule="auto"/>
              <w:ind w:left="0" w:firstLine="0"/>
            </w:pPr>
            <w:r>
              <w:t>User should be able to make and manage calls from their saved contact lists.</w:t>
            </w:r>
          </w:p>
        </w:tc>
        <w:tc>
          <w:tcPr>
            <w:tcW w:w="1451" w:type="dxa"/>
          </w:tcPr>
          <w:p w14:paraId="79A65BC6" w14:textId="56172015" w:rsidR="00F37216" w:rsidRDefault="00F37216" w:rsidP="000D727B">
            <w:pPr>
              <w:pStyle w:val="ListParagraph"/>
              <w:spacing w:after="160" w:line="259" w:lineRule="auto"/>
              <w:ind w:left="0" w:firstLine="0"/>
            </w:pPr>
            <w:r>
              <w:t>Selecting from their contacts.</w:t>
            </w:r>
          </w:p>
        </w:tc>
        <w:tc>
          <w:tcPr>
            <w:tcW w:w="1410" w:type="dxa"/>
          </w:tcPr>
          <w:p w14:paraId="7E1BC086" w14:textId="6F14E25A" w:rsidR="00F37216" w:rsidRDefault="00F37216" w:rsidP="000D727B">
            <w:pPr>
              <w:pStyle w:val="ListParagraph"/>
              <w:spacing w:after="160" w:line="259" w:lineRule="auto"/>
              <w:ind w:left="0" w:firstLine="0"/>
            </w:pPr>
            <w:r>
              <w:t>As expected</w:t>
            </w:r>
          </w:p>
        </w:tc>
        <w:tc>
          <w:tcPr>
            <w:tcW w:w="1129" w:type="dxa"/>
          </w:tcPr>
          <w:p w14:paraId="2DA54681" w14:textId="3C288CB6" w:rsidR="00F37216" w:rsidRDefault="00F37216" w:rsidP="000D727B">
            <w:pPr>
              <w:pStyle w:val="ListParagraph"/>
              <w:spacing w:after="160" w:line="259" w:lineRule="auto"/>
              <w:ind w:left="0" w:firstLine="0"/>
            </w:pPr>
            <w:r>
              <w:t>PASS</w:t>
            </w:r>
          </w:p>
        </w:tc>
      </w:tr>
      <w:tr w:rsidR="00F37216" w14:paraId="37DEBE9E" w14:textId="388E8D31" w:rsidTr="00F37216">
        <w:tc>
          <w:tcPr>
            <w:tcW w:w="1117" w:type="dxa"/>
          </w:tcPr>
          <w:p w14:paraId="1D17EBBB" w14:textId="1AEEB7FE" w:rsidR="00F37216" w:rsidRDefault="00F37216" w:rsidP="000D727B">
            <w:pPr>
              <w:pStyle w:val="ListParagraph"/>
              <w:spacing w:after="160" w:line="259" w:lineRule="auto"/>
              <w:ind w:left="0" w:firstLine="0"/>
            </w:pPr>
            <w:r>
              <w:t xml:space="preserve">          4.</w:t>
            </w:r>
          </w:p>
        </w:tc>
        <w:tc>
          <w:tcPr>
            <w:tcW w:w="1593" w:type="dxa"/>
          </w:tcPr>
          <w:p w14:paraId="39BB1749" w14:textId="38B3DF5C" w:rsidR="00F37216" w:rsidRDefault="00F37216" w:rsidP="000D727B">
            <w:pPr>
              <w:ind w:firstLine="0"/>
            </w:pPr>
            <w:r>
              <w:t>Verify that the user can reject an incoming call</w:t>
            </w:r>
          </w:p>
        </w:tc>
        <w:tc>
          <w:tcPr>
            <w:tcW w:w="1515" w:type="dxa"/>
          </w:tcPr>
          <w:p w14:paraId="597927C1" w14:textId="1D0C6C8F" w:rsidR="00F37216" w:rsidRDefault="001327D7" w:rsidP="000D727B">
            <w:pPr>
              <w:pStyle w:val="ListParagraph"/>
              <w:spacing w:after="160" w:line="259" w:lineRule="auto"/>
              <w:ind w:left="0" w:firstLine="0"/>
            </w:pPr>
            <w:r>
              <w:t>Ignoring the call option which is done by swiping left or down and would be in red color is present.</w:t>
            </w:r>
          </w:p>
        </w:tc>
        <w:tc>
          <w:tcPr>
            <w:tcW w:w="1451" w:type="dxa"/>
          </w:tcPr>
          <w:p w14:paraId="17F707F5" w14:textId="7EADD9DB" w:rsidR="00F37216" w:rsidRDefault="00F37216" w:rsidP="000D727B">
            <w:pPr>
              <w:pStyle w:val="ListParagraph"/>
              <w:spacing w:after="160" w:line="259" w:lineRule="auto"/>
              <w:ind w:left="0" w:firstLine="0"/>
            </w:pPr>
            <w:r>
              <w:t>Users should also be able to reject the incoming calls with the help of the red button.</w:t>
            </w:r>
          </w:p>
        </w:tc>
        <w:tc>
          <w:tcPr>
            <w:tcW w:w="1451" w:type="dxa"/>
          </w:tcPr>
          <w:p w14:paraId="7AF90A9B" w14:textId="078008C3" w:rsidR="00F37216" w:rsidRDefault="006F1C7B" w:rsidP="000D727B">
            <w:pPr>
              <w:pStyle w:val="ListParagraph"/>
              <w:spacing w:after="160" w:line="259" w:lineRule="auto"/>
              <w:ind w:left="0" w:firstLine="0"/>
            </w:pPr>
            <w:r>
              <w:t>User expected to ignore the incoming call.</w:t>
            </w:r>
          </w:p>
        </w:tc>
        <w:tc>
          <w:tcPr>
            <w:tcW w:w="1410" w:type="dxa"/>
          </w:tcPr>
          <w:p w14:paraId="3F18DCE3" w14:textId="1A9E40B4" w:rsidR="00F37216" w:rsidRDefault="006F1C7B" w:rsidP="000D727B">
            <w:pPr>
              <w:pStyle w:val="ListParagraph"/>
              <w:spacing w:after="160" w:line="259" w:lineRule="auto"/>
              <w:ind w:left="0" w:firstLine="0"/>
            </w:pPr>
            <w:r>
              <w:t>As Expected</w:t>
            </w:r>
          </w:p>
        </w:tc>
        <w:tc>
          <w:tcPr>
            <w:tcW w:w="1129" w:type="dxa"/>
          </w:tcPr>
          <w:p w14:paraId="4FCB71D5" w14:textId="72093A8E" w:rsidR="00F37216" w:rsidRDefault="006F1C7B" w:rsidP="000D727B">
            <w:pPr>
              <w:pStyle w:val="ListParagraph"/>
              <w:spacing w:after="160" w:line="259" w:lineRule="auto"/>
              <w:ind w:left="0" w:firstLine="0"/>
            </w:pPr>
            <w:r>
              <w:t>PASS</w:t>
            </w:r>
          </w:p>
        </w:tc>
      </w:tr>
    </w:tbl>
    <w:p w14:paraId="3D0A25A6" w14:textId="50B67D63" w:rsidR="00FC4AE9" w:rsidRDefault="00FC4AE9" w:rsidP="00FC4AE9">
      <w:pPr>
        <w:pStyle w:val="ListParagraph"/>
        <w:spacing w:after="160" w:line="259" w:lineRule="auto"/>
        <w:ind w:firstLine="0"/>
      </w:pPr>
    </w:p>
    <w:p w14:paraId="03F52ACA" w14:textId="4F476B21" w:rsidR="006F1C7B" w:rsidRDefault="006F1C7B" w:rsidP="00FC4AE9">
      <w:pPr>
        <w:pStyle w:val="ListParagraph"/>
        <w:spacing w:after="160" w:line="259" w:lineRule="auto"/>
        <w:ind w:firstLine="0"/>
      </w:pPr>
    </w:p>
    <w:p w14:paraId="4F541FE8" w14:textId="77777777" w:rsidR="00F419C7" w:rsidRDefault="00F419C7" w:rsidP="00FC4AE9">
      <w:pPr>
        <w:pStyle w:val="ListParagraph"/>
        <w:spacing w:after="160" w:line="259" w:lineRule="auto"/>
        <w:ind w:firstLine="0"/>
        <w:rPr>
          <w:b/>
          <w:u w:val="single"/>
        </w:rPr>
      </w:pPr>
    </w:p>
    <w:p w14:paraId="70E658B2" w14:textId="77777777" w:rsidR="00F419C7" w:rsidRDefault="00F419C7" w:rsidP="00FC4AE9">
      <w:pPr>
        <w:pStyle w:val="ListParagraph"/>
        <w:spacing w:after="160" w:line="259" w:lineRule="auto"/>
        <w:ind w:firstLine="0"/>
        <w:rPr>
          <w:b/>
          <w:u w:val="single"/>
        </w:rPr>
      </w:pPr>
    </w:p>
    <w:p w14:paraId="01E5BCBD" w14:textId="44CFBF2F" w:rsidR="006F1C7B" w:rsidRPr="006F1C7B" w:rsidRDefault="006F1C7B" w:rsidP="00FC4AE9">
      <w:pPr>
        <w:pStyle w:val="ListParagraph"/>
        <w:spacing w:after="160" w:line="259" w:lineRule="auto"/>
        <w:ind w:firstLine="0"/>
        <w:rPr>
          <w:b/>
          <w:u w:val="single"/>
        </w:rPr>
      </w:pPr>
      <w:r w:rsidRPr="006F1C7B">
        <w:rPr>
          <w:b/>
          <w:u w:val="single"/>
        </w:rPr>
        <w:t>REQUIREMENT BASED TESTCASES</w:t>
      </w:r>
    </w:p>
    <w:p w14:paraId="0CFE869C" w14:textId="322EB610" w:rsidR="00FC4AE9" w:rsidRDefault="00FC4AE9" w:rsidP="00FC4AE9">
      <w:pPr>
        <w:pStyle w:val="ListParagraph"/>
        <w:spacing w:after="160" w:line="259" w:lineRule="auto"/>
        <w:ind w:firstLine="0"/>
      </w:pPr>
    </w:p>
    <w:tbl>
      <w:tblPr>
        <w:tblStyle w:val="TableGrid"/>
        <w:tblW w:w="0" w:type="auto"/>
        <w:tblInd w:w="720" w:type="dxa"/>
        <w:tblLook w:val="04A0" w:firstRow="1" w:lastRow="0" w:firstColumn="1" w:lastColumn="0" w:noHBand="0" w:noVBand="1"/>
      </w:tblPr>
      <w:tblGrid>
        <w:gridCol w:w="1221"/>
        <w:gridCol w:w="1467"/>
        <w:gridCol w:w="1430"/>
        <w:gridCol w:w="1397"/>
        <w:gridCol w:w="1397"/>
        <w:gridCol w:w="1359"/>
        <w:gridCol w:w="1395"/>
      </w:tblGrid>
      <w:tr w:rsidR="006F1C7B" w14:paraId="674A04B3" w14:textId="77777777" w:rsidTr="00AF0E8E">
        <w:tc>
          <w:tcPr>
            <w:tcW w:w="1221" w:type="dxa"/>
          </w:tcPr>
          <w:p w14:paraId="67328DED" w14:textId="05D4B74E" w:rsidR="006F1C7B" w:rsidRDefault="006F1C7B" w:rsidP="00FC4AE9">
            <w:pPr>
              <w:pStyle w:val="ListParagraph"/>
              <w:spacing w:after="160" w:line="259" w:lineRule="auto"/>
              <w:ind w:left="0" w:firstLine="0"/>
            </w:pPr>
            <w:r>
              <w:t xml:space="preserve">        ID</w:t>
            </w:r>
          </w:p>
        </w:tc>
        <w:tc>
          <w:tcPr>
            <w:tcW w:w="1467" w:type="dxa"/>
          </w:tcPr>
          <w:p w14:paraId="197BB583" w14:textId="273A7E8C" w:rsidR="006F1C7B" w:rsidRDefault="006F1C7B" w:rsidP="00FC4AE9">
            <w:pPr>
              <w:pStyle w:val="ListParagraph"/>
              <w:spacing w:after="160" w:line="259" w:lineRule="auto"/>
              <w:ind w:left="0" w:firstLine="0"/>
            </w:pPr>
            <w:r>
              <w:t>DESCRIPTION</w:t>
            </w:r>
          </w:p>
        </w:tc>
        <w:tc>
          <w:tcPr>
            <w:tcW w:w="1430" w:type="dxa"/>
          </w:tcPr>
          <w:p w14:paraId="39EF1218" w14:textId="5BB6C31B" w:rsidR="006F1C7B" w:rsidRDefault="006F1C7B" w:rsidP="00FC4AE9">
            <w:pPr>
              <w:pStyle w:val="ListParagraph"/>
              <w:spacing w:after="160" w:line="259" w:lineRule="auto"/>
              <w:ind w:left="0" w:firstLine="0"/>
            </w:pPr>
            <w:r>
              <w:t>PRE-CONDITION</w:t>
            </w:r>
          </w:p>
        </w:tc>
        <w:tc>
          <w:tcPr>
            <w:tcW w:w="1397" w:type="dxa"/>
          </w:tcPr>
          <w:p w14:paraId="239602B4" w14:textId="475E7A68" w:rsidR="006F1C7B" w:rsidRDefault="006F1C7B" w:rsidP="00FC4AE9">
            <w:pPr>
              <w:pStyle w:val="ListParagraph"/>
              <w:spacing w:after="160" w:line="259" w:lineRule="auto"/>
              <w:ind w:left="0" w:firstLine="0"/>
            </w:pPr>
            <w:r>
              <w:t>EXPECTED OUTPUT</w:t>
            </w:r>
          </w:p>
        </w:tc>
        <w:tc>
          <w:tcPr>
            <w:tcW w:w="1397" w:type="dxa"/>
          </w:tcPr>
          <w:p w14:paraId="4CF28104" w14:textId="1FF8762D" w:rsidR="006F1C7B" w:rsidRDefault="006F1C7B" w:rsidP="00FC4AE9">
            <w:pPr>
              <w:pStyle w:val="ListParagraph"/>
              <w:spacing w:after="160" w:line="259" w:lineRule="auto"/>
              <w:ind w:left="0" w:firstLine="0"/>
            </w:pPr>
            <w:r>
              <w:t>EXPECTED INPUT</w:t>
            </w:r>
          </w:p>
        </w:tc>
        <w:tc>
          <w:tcPr>
            <w:tcW w:w="1359" w:type="dxa"/>
          </w:tcPr>
          <w:p w14:paraId="0E4C5730" w14:textId="68AEFC1A" w:rsidR="006F1C7B" w:rsidRDefault="006F1C7B" w:rsidP="00FC4AE9">
            <w:pPr>
              <w:pStyle w:val="ListParagraph"/>
              <w:spacing w:after="160" w:line="259" w:lineRule="auto"/>
              <w:ind w:left="0" w:firstLine="0"/>
            </w:pPr>
            <w:r>
              <w:t>ACTUAL OUTPUT</w:t>
            </w:r>
          </w:p>
        </w:tc>
        <w:tc>
          <w:tcPr>
            <w:tcW w:w="1395" w:type="dxa"/>
          </w:tcPr>
          <w:p w14:paraId="21B99306" w14:textId="39A949CB" w:rsidR="006F1C7B" w:rsidRDefault="006F1C7B" w:rsidP="00FC4AE9">
            <w:pPr>
              <w:pStyle w:val="ListParagraph"/>
              <w:spacing w:after="160" w:line="259" w:lineRule="auto"/>
              <w:ind w:left="0" w:firstLine="0"/>
            </w:pPr>
            <w:r>
              <w:t>PASS/FAIL</w:t>
            </w:r>
          </w:p>
        </w:tc>
      </w:tr>
      <w:tr w:rsidR="006F1C7B" w14:paraId="0A23672B" w14:textId="77777777" w:rsidTr="00AF0E8E">
        <w:tc>
          <w:tcPr>
            <w:tcW w:w="1221" w:type="dxa"/>
          </w:tcPr>
          <w:p w14:paraId="1DA337B9" w14:textId="3BC0BC86" w:rsidR="006F1C7B" w:rsidRDefault="006F1C7B" w:rsidP="00FC4AE9">
            <w:pPr>
              <w:pStyle w:val="ListParagraph"/>
              <w:spacing w:after="160" w:line="259" w:lineRule="auto"/>
              <w:ind w:left="0" w:firstLine="0"/>
            </w:pPr>
            <w:r>
              <w:t xml:space="preserve">          1.</w:t>
            </w:r>
          </w:p>
        </w:tc>
        <w:tc>
          <w:tcPr>
            <w:tcW w:w="1467" w:type="dxa"/>
          </w:tcPr>
          <w:p w14:paraId="199D6EE1" w14:textId="69C3C276" w:rsidR="006F1C7B" w:rsidRDefault="00AF0E8E" w:rsidP="00FC4AE9">
            <w:pPr>
              <w:pStyle w:val="ListParagraph"/>
              <w:spacing w:after="160" w:line="259" w:lineRule="auto"/>
              <w:ind w:left="0" w:firstLine="0"/>
            </w:pPr>
            <w:r>
              <w:t>Verify whether the sim cards are placed in their respective places.</w:t>
            </w:r>
          </w:p>
        </w:tc>
        <w:tc>
          <w:tcPr>
            <w:tcW w:w="1430" w:type="dxa"/>
          </w:tcPr>
          <w:p w14:paraId="47B369D5" w14:textId="1D3910E4" w:rsidR="006F1C7B" w:rsidRDefault="009A6407" w:rsidP="00FC4AE9">
            <w:pPr>
              <w:pStyle w:val="ListParagraph"/>
              <w:spacing w:after="160" w:line="259" w:lineRule="auto"/>
              <w:ind w:left="0" w:firstLine="0"/>
            </w:pPr>
            <w:r>
              <w:t>The sim card holder in smartphones are present.</w:t>
            </w:r>
          </w:p>
        </w:tc>
        <w:tc>
          <w:tcPr>
            <w:tcW w:w="1397" w:type="dxa"/>
          </w:tcPr>
          <w:p w14:paraId="48EFDDC8" w14:textId="3534F57D" w:rsidR="006F1C7B" w:rsidRDefault="00AF0E8E" w:rsidP="00FC4AE9">
            <w:pPr>
              <w:pStyle w:val="ListParagraph"/>
              <w:spacing w:after="160" w:line="259" w:lineRule="auto"/>
              <w:ind w:left="0" w:firstLine="0"/>
            </w:pPr>
            <w:r>
              <w:t>Users should able to see their sim usage details appearing on screen when inserted.</w:t>
            </w:r>
          </w:p>
        </w:tc>
        <w:tc>
          <w:tcPr>
            <w:tcW w:w="1397" w:type="dxa"/>
          </w:tcPr>
          <w:p w14:paraId="351C0D7C" w14:textId="5526A80D" w:rsidR="006F1C7B" w:rsidRDefault="00AF0E8E" w:rsidP="00FC4AE9">
            <w:pPr>
              <w:pStyle w:val="ListParagraph"/>
              <w:spacing w:after="160" w:line="259" w:lineRule="auto"/>
              <w:ind w:left="0" w:firstLine="0"/>
            </w:pPr>
            <w:r>
              <w:t>Users expected to insert their sim cards to their mobile.</w:t>
            </w:r>
          </w:p>
        </w:tc>
        <w:tc>
          <w:tcPr>
            <w:tcW w:w="1359" w:type="dxa"/>
          </w:tcPr>
          <w:p w14:paraId="103E20FF" w14:textId="1B34CA8D" w:rsidR="006F1C7B" w:rsidRDefault="00AF0E8E" w:rsidP="00FC4AE9">
            <w:pPr>
              <w:pStyle w:val="ListParagraph"/>
              <w:spacing w:after="160" w:line="259" w:lineRule="auto"/>
              <w:ind w:left="0" w:firstLine="0"/>
            </w:pPr>
            <w:r>
              <w:t>As expected</w:t>
            </w:r>
          </w:p>
        </w:tc>
        <w:tc>
          <w:tcPr>
            <w:tcW w:w="1395" w:type="dxa"/>
          </w:tcPr>
          <w:p w14:paraId="3A848D09" w14:textId="733A656D" w:rsidR="006F1C7B" w:rsidRDefault="00AF0E8E" w:rsidP="00FC4AE9">
            <w:pPr>
              <w:pStyle w:val="ListParagraph"/>
              <w:spacing w:after="160" w:line="259" w:lineRule="auto"/>
              <w:ind w:left="0" w:firstLine="0"/>
            </w:pPr>
            <w:r>
              <w:t>PASS</w:t>
            </w:r>
          </w:p>
        </w:tc>
      </w:tr>
      <w:tr w:rsidR="00AF0E8E" w14:paraId="5E0BFB4D" w14:textId="77777777" w:rsidTr="00AF0E8E">
        <w:trPr>
          <w:trHeight w:val="606"/>
        </w:trPr>
        <w:tc>
          <w:tcPr>
            <w:tcW w:w="1221" w:type="dxa"/>
          </w:tcPr>
          <w:p w14:paraId="253FE015" w14:textId="24C592EF" w:rsidR="00AF0E8E" w:rsidRDefault="00AF0E8E" w:rsidP="00FC4AE9">
            <w:pPr>
              <w:pStyle w:val="ListParagraph"/>
              <w:spacing w:after="160" w:line="259" w:lineRule="auto"/>
              <w:ind w:left="0" w:firstLine="0"/>
            </w:pPr>
            <w:r>
              <w:t xml:space="preserve">          2.</w:t>
            </w:r>
          </w:p>
        </w:tc>
        <w:tc>
          <w:tcPr>
            <w:tcW w:w="1467" w:type="dxa"/>
          </w:tcPr>
          <w:p w14:paraId="1E84501C" w14:textId="711038C5" w:rsidR="00AF0E8E" w:rsidRDefault="00AF0E8E" w:rsidP="00FC4AE9">
            <w:pPr>
              <w:pStyle w:val="ListParagraph"/>
              <w:spacing w:after="160" w:line="259" w:lineRule="auto"/>
              <w:ind w:left="0" w:firstLine="0"/>
            </w:pPr>
            <w:r>
              <w:t>Verify whether the battery is placed.</w:t>
            </w:r>
          </w:p>
        </w:tc>
        <w:tc>
          <w:tcPr>
            <w:tcW w:w="1430" w:type="dxa"/>
          </w:tcPr>
          <w:p w14:paraId="55020AC7" w14:textId="29CC0DC5" w:rsidR="00AF0E8E" w:rsidRDefault="009A6407" w:rsidP="00FC4AE9">
            <w:pPr>
              <w:pStyle w:val="ListParagraph"/>
              <w:spacing w:after="160" w:line="259" w:lineRule="auto"/>
              <w:ind w:left="0" w:firstLine="0"/>
            </w:pPr>
            <w:r>
              <w:t>Batteries are built.</w:t>
            </w:r>
          </w:p>
        </w:tc>
        <w:tc>
          <w:tcPr>
            <w:tcW w:w="1397" w:type="dxa"/>
          </w:tcPr>
          <w:p w14:paraId="4A644E82" w14:textId="595404D9" w:rsidR="00AF0E8E" w:rsidRDefault="00AF0E8E" w:rsidP="00FC4AE9">
            <w:pPr>
              <w:pStyle w:val="ListParagraph"/>
              <w:spacing w:after="160" w:line="259" w:lineRule="auto"/>
              <w:ind w:left="0" w:firstLine="0"/>
            </w:pPr>
            <w:r>
              <w:t>Users should be able to see the battery percentage on the top of their screen.</w:t>
            </w:r>
          </w:p>
        </w:tc>
        <w:tc>
          <w:tcPr>
            <w:tcW w:w="1397" w:type="dxa"/>
          </w:tcPr>
          <w:p w14:paraId="05249F61" w14:textId="6450398E" w:rsidR="00AF0E8E" w:rsidRDefault="009A6407" w:rsidP="00FC4AE9">
            <w:pPr>
              <w:pStyle w:val="ListParagraph"/>
              <w:spacing w:after="160" w:line="259" w:lineRule="auto"/>
              <w:ind w:left="0" w:firstLine="0"/>
            </w:pPr>
            <w:r>
              <w:t>Users are expected to charge their batteries when needed.</w:t>
            </w:r>
          </w:p>
        </w:tc>
        <w:tc>
          <w:tcPr>
            <w:tcW w:w="1359" w:type="dxa"/>
          </w:tcPr>
          <w:p w14:paraId="69031105" w14:textId="33E695F7" w:rsidR="00AF0E8E" w:rsidRDefault="009A6407" w:rsidP="00FC4AE9">
            <w:pPr>
              <w:pStyle w:val="ListParagraph"/>
              <w:spacing w:after="160" w:line="259" w:lineRule="auto"/>
              <w:ind w:left="0" w:firstLine="0"/>
            </w:pPr>
            <w:r>
              <w:t>As expected</w:t>
            </w:r>
          </w:p>
        </w:tc>
        <w:tc>
          <w:tcPr>
            <w:tcW w:w="1395" w:type="dxa"/>
          </w:tcPr>
          <w:p w14:paraId="35B0E347" w14:textId="5C152765" w:rsidR="00AF0E8E" w:rsidRDefault="009A6407" w:rsidP="00FC4AE9">
            <w:pPr>
              <w:pStyle w:val="ListParagraph"/>
              <w:spacing w:after="160" w:line="259" w:lineRule="auto"/>
              <w:ind w:left="0" w:firstLine="0"/>
            </w:pPr>
            <w:r>
              <w:t>PASS</w:t>
            </w:r>
          </w:p>
        </w:tc>
      </w:tr>
    </w:tbl>
    <w:p w14:paraId="450B56AF" w14:textId="78E8E61F" w:rsidR="006F1C7B" w:rsidRDefault="006F1C7B" w:rsidP="00FC4AE9">
      <w:pPr>
        <w:pStyle w:val="ListParagraph"/>
        <w:spacing w:after="160" w:line="259" w:lineRule="auto"/>
        <w:ind w:firstLine="0"/>
      </w:pPr>
    </w:p>
    <w:p w14:paraId="19D134F7" w14:textId="0417C3D6" w:rsidR="00B77214" w:rsidRDefault="00B77214" w:rsidP="00FC4AE9">
      <w:pPr>
        <w:pStyle w:val="ListParagraph"/>
        <w:spacing w:after="160" w:line="259" w:lineRule="auto"/>
        <w:ind w:firstLine="0"/>
      </w:pPr>
    </w:p>
    <w:p w14:paraId="1EC0AA4F" w14:textId="62997D10" w:rsidR="00B77214" w:rsidRDefault="00B77214" w:rsidP="00FC4AE9">
      <w:pPr>
        <w:pStyle w:val="ListParagraph"/>
        <w:spacing w:after="160" w:line="259" w:lineRule="auto"/>
        <w:ind w:firstLine="0"/>
      </w:pPr>
    </w:p>
    <w:p w14:paraId="355FB743" w14:textId="3501AF52" w:rsidR="00B77214" w:rsidRDefault="00B77214" w:rsidP="00FC4AE9">
      <w:pPr>
        <w:pStyle w:val="ListParagraph"/>
        <w:spacing w:after="160" w:line="259" w:lineRule="auto"/>
        <w:ind w:firstLine="0"/>
      </w:pPr>
    </w:p>
    <w:p w14:paraId="1CAFB1AF" w14:textId="66AA5B72" w:rsidR="00B77214" w:rsidRDefault="00B77214" w:rsidP="00FC4AE9">
      <w:pPr>
        <w:pStyle w:val="ListParagraph"/>
        <w:spacing w:after="160" w:line="259" w:lineRule="auto"/>
        <w:ind w:firstLine="0"/>
      </w:pPr>
    </w:p>
    <w:p w14:paraId="30831DA6" w14:textId="3E5EB353" w:rsidR="00B77214" w:rsidRDefault="00B77214" w:rsidP="00FC4AE9">
      <w:pPr>
        <w:pStyle w:val="ListParagraph"/>
        <w:spacing w:after="160" w:line="259" w:lineRule="auto"/>
        <w:ind w:firstLine="0"/>
      </w:pPr>
    </w:p>
    <w:p w14:paraId="1B0DF708" w14:textId="77777777" w:rsidR="00F419C7" w:rsidRDefault="00F419C7" w:rsidP="00FC4AE9">
      <w:pPr>
        <w:pStyle w:val="ListParagraph"/>
        <w:spacing w:after="160" w:line="259" w:lineRule="auto"/>
        <w:ind w:firstLine="0"/>
      </w:pPr>
    </w:p>
    <w:p w14:paraId="63CC0161" w14:textId="77777777" w:rsidR="00F419C7" w:rsidRDefault="00F419C7" w:rsidP="00FC4AE9">
      <w:pPr>
        <w:pStyle w:val="ListParagraph"/>
        <w:spacing w:after="160" w:line="259" w:lineRule="auto"/>
        <w:ind w:firstLine="0"/>
      </w:pPr>
    </w:p>
    <w:p w14:paraId="3B2E51BA" w14:textId="77777777" w:rsidR="00F419C7" w:rsidRDefault="00F419C7" w:rsidP="00FC4AE9">
      <w:pPr>
        <w:pStyle w:val="ListParagraph"/>
        <w:spacing w:after="160" w:line="259" w:lineRule="auto"/>
        <w:ind w:firstLine="0"/>
      </w:pPr>
    </w:p>
    <w:p w14:paraId="47C8B345" w14:textId="138A4965" w:rsidR="00B77214" w:rsidRPr="00B77214" w:rsidRDefault="00B77214" w:rsidP="00FC4AE9">
      <w:pPr>
        <w:pStyle w:val="ListParagraph"/>
        <w:spacing w:after="160" w:line="259" w:lineRule="auto"/>
        <w:ind w:firstLine="0"/>
        <w:rPr>
          <w:b/>
          <w:sz w:val="24"/>
          <w:szCs w:val="24"/>
        </w:rPr>
      </w:pPr>
      <w:r w:rsidRPr="00B77214">
        <w:rPr>
          <w:b/>
          <w:sz w:val="24"/>
          <w:szCs w:val="24"/>
        </w:rPr>
        <w:t>AGILE METHODOLOGY</w:t>
      </w:r>
    </w:p>
    <w:p w14:paraId="46FCEDD8" w14:textId="77777777" w:rsidR="00FC4AE9" w:rsidRPr="00B77214" w:rsidRDefault="00FC4AE9" w:rsidP="00FC4AE9">
      <w:pPr>
        <w:pStyle w:val="ListParagraph"/>
        <w:spacing w:after="160" w:line="259" w:lineRule="auto"/>
        <w:ind w:firstLine="0"/>
        <w:rPr>
          <w:b/>
          <w:sz w:val="24"/>
          <w:szCs w:val="24"/>
        </w:rPr>
      </w:pPr>
    </w:p>
    <w:p w14:paraId="373F067E" w14:textId="30B0D28D" w:rsidR="00635C88" w:rsidRDefault="00B77214" w:rsidP="00635C88">
      <w:pPr>
        <w:spacing w:after="160" w:line="259" w:lineRule="auto"/>
      </w:pPr>
      <w:r>
        <w:t xml:space="preserve">                </w:t>
      </w:r>
      <w:r w:rsidR="00B64D9F">
        <w:t>Agile methodology is an incremental and iterative mobile application development approach, where the complete development process cycle is divided into multiple sub modules, considering as mini projects. Every sub module is assigned to an individual team and subjected to complete development cycle, right form designing to development, testing and delivery.</w:t>
      </w:r>
    </w:p>
    <w:p w14:paraId="0A8B95DB" w14:textId="6C481EB2" w:rsidR="00B64D9F" w:rsidRDefault="00B64D9F" w:rsidP="00635C88">
      <w:pPr>
        <w:spacing w:after="160" w:line="259" w:lineRule="auto"/>
        <w:rPr>
          <w:b/>
        </w:rPr>
      </w:pPr>
      <w:r w:rsidRPr="00B64D9F">
        <w:rPr>
          <w:b/>
        </w:rPr>
        <w:t>Benefits of using this approach:</w:t>
      </w:r>
    </w:p>
    <w:p w14:paraId="25CE750C" w14:textId="42874390" w:rsidR="00B64D9F" w:rsidRDefault="00B64D9F" w:rsidP="00B64D9F">
      <w:pPr>
        <w:pStyle w:val="ListParagraph"/>
        <w:numPr>
          <w:ilvl w:val="1"/>
          <w:numId w:val="20"/>
        </w:numPr>
        <w:spacing w:after="160" w:line="259" w:lineRule="auto"/>
      </w:pPr>
      <w:r>
        <w:t>Faster development</w:t>
      </w:r>
    </w:p>
    <w:p w14:paraId="7D74A598" w14:textId="0E86AFDC" w:rsidR="00B64D9F" w:rsidRDefault="00B64D9F" w:rsidP="00B64D9F">
      <w:pPr>
        <w:pStyle w:val="ListParagraph"/>
        <w:numPr>
          <w:ilvl w:val="1"/>
          <w:numId w:val="20"/>
        </w:numPr>
        <w:spacing w:after="160" w:line="259" w:lineRule="auto"/>
      </w:pPr>
      <w:r>
        <w:t>Reduced risks</w:t>
      </w:r>
    </w:p>
    <w:p w14:paraId="188DA569" w14:textId="547A3E1B" w:rsidR="00B64D9F" w:rsidRDefault="00B64D9F" w:rsidP="00B64D9F">
      <w:pPr>
        <w:pStyle w:val="ListParagraph"/>
        <w:numPr>
          <w:ilvl w:val="1"/>
          <w:numId w:val="20"/>
        </w:numPr>
        <w:spacing w:after="160" w:line="259" w:lineRule="auto"/>
      </w:pPr>
      <w:r>
        <w:t>Better quality</w:t>
      </w:r>
    </w:p>
    <w:p w14:paraId="4B7AD45C" w14:textId="65B061FB" w:rsidR="00B64D9F" w:rsidRDefault="00B64D9F" w:rsidP="00B64D9F">
      <w:pPr>
        <w:pStyle w:val="ListParagraph"/>
        <w:numPr>
          <w:ilvl w:val="1"/>
          <w:numId w:val="20"/>
        </w:numPr>
        <w:spacing w:after="160" w:line="259" w:lineRule="auto"/>
      </w:pPr>
      <w:r>
        <w:t>Seamless project management</w:t>
      </w:r>
    </w:p>
    <w:p w14:paraId="37429154" w14:textId="3B6DBA69" w:rsidR="00B64D9F" w:rsidRDefault="00B64D9F" w:rsidP="00B64D9F">
      <w:pPr>
        <w:pStyle w:val="ListParagraph"/>
        <w:numPr>
          <w:ilvl w:val="1"/>
          <w:numId w:val="20"/>
        </w:numPr>
        <w:spacing w:after="160" w:line="259" w:lineRule="auto"/>
      </w:pPr>
      <w:r>
        <w:t>Lower development Cost</w:t>
      </w:r>
    </w:p>
    <w:p w14:paraId="7B9521E9" w14:textId="77777777" w:rsidR="00572DEA" w:rsidRDefault="00572DEA" w:rsidP="00573287">
      <w:pPr>
        <w:pStyle w:val="ListParagraph"/>
        <w:spacing w:after="160" w:line="259" w:lineRule="auto"/>
        <w:ind w:left="1800" w:firstLine="0"/>
      </w:pPr>
    </w:p>
    <w:p w14:paraId="66D5511D" w14:textId="75646849" w:rsidR="00B64D9F" w:rsidRDefault="00B64D9F" w:rsidP="00635C88">
      <w:pPr>
        <w:spacing w:after="160" w:line="259" w:lineRule="auto"/>
        <w:rPr>
          <w:b/>
        </w:rPr>
      </w:pPr>
      <w:r w:rsidRPr="00B64D9F">
        <w:rPr>
          <w:b/>
        </w:rPr>
        <w:t>User Stories:</w:t>
      </w:r>
    </w:p>
    <w:p w14:paraId="2761A420" w14:textId="39EAC0AA" w:rsidR="001B3E8D" w:rsidRPr="00573287" w:rsidRDefault="00573287" w:rsidP="00573287">
      <w:pPr>
        <w:spacing w:after="160" w:line="259" w:lineRule="auto"/>
        <w:ind w:left="1080" w:firstLine="0"/>
        <w:rPr>
          <w:i/>
        </w:rPr>
      </w:pPr>
      <w:r>
        <w:rPr>
          <w:i/>
        </w:rPr>
        <w:t>‘</w:t>
      </w:r>
      <w:r w:rsidR="00B64D9F" w:rsidRPr="00573287">
        <w:rPr>
          <w:i/>
        </w:rPr>
        <w:t>As a smartphone user,</w:t>
      </w:r>
      <w:r w:rsidR="001B3E8D" w:rsidRPr="00573287">
        <w:rPr>
          <w:i/>
        </w:rPr>
        <w:t xml:space="preserve"> we need verification like fingerprint or pin number or password in</w:t>
      </w:r>
      <w:r w:rsidR="0065640A" w:rsidRPr="00573287">
        <w:rPr>
          <w:i/>
        </w:rPr>
        <w:t>-</w:t>
      </w:r>
      <w:r w:rsidR="001B3E8D" w:rsidRPr="00573287">
        <w:rPr>
          <w:i/>
        </w:rPr>
        <w:t>order to unlock the smartphone. So, when user enters his/her</w:t>
      </w:r>
      <w:r w:rsidR="0065640A" w:rsidRPr="00573287">
        <w:rPr>
          <w:i/>
        </w:rPr>
        <w:t xml:space="preserve"> password or pin</w:t>
      </w:r>
      <w:r w:rsidR="001B3E8D" w:rsidRPr="00573287">
        <w:rPr>
          <w:i/>
        </w:rPr>
        <w:t>, he/she i</w:t>
      </w:r>
      <w:r>
        <w:rPr>
          <w:i/>
        </w:rPr>
        <w:t>s logged in their mobile phones’</w:t>
      </w:r>
    </w:p>
    <w:p w14:paraId="4A250D23" w14:textId="77777777" w:rsidR="001B3E8D" w:rsidRPr="00573287" w:rsidRDefault="001B3E8D" w:rsidP="00573287">
      <w:pPr>
        <w:spacing w:after="160" w:line="259" w:lineRule="auto"/>
        <w:ind w:left="360" w:firstLine="0"/>
        <w:rPr>
          <w:i/>
        </w:rPr>
      </w:pPr>
    </w:p>
    <w:p w14:paraId="1A284ACC" w14:textId="0A35AB20" w:rsidR="0065640A" w:rsidRPr="00573287" w:rsidRDefault="00573287" w:rsidP="00573287">
      <w:pPr>
        <w:spacing w:after="160" w:line="259" w:lineRule="auto"/>
        <w:ind w:left="1080" w:firstLine="0"/>
        <w:rPr>
          <w:i/>
        </w:rPr>
      </w:pPr>
      <w:r>
        <w:rPr>
          <w:i/>
        </w:rPr>
        <w:t>‘</w:t>
      </w:r>
      <w:r w:rsidR="001B3E8D" w:rsidRPr="00573287">
        <w:rPr>
          <w:i/>
        </w:rPr>
        <w:t xml:space="preserve">As a smartphone user, </w:t>
      </w:r>
      <w:r w:rsidR="0065640A" w:rsidRPr="00573287">
        <w:rPr>
          <w:i/>
        </w:rPr>
        <w:t>securing smartphone is one of the growing concerns, especially when this data represents valuable or sensitive info</w:t>
      </w:r>
      <w:r>
        <w:rPr>
          <w:i/>
        </w:rPr>
        <w:t>rmation’</w:t>
      </w:r>
    </w:p>
    <w:p w14:paraId="2B1B5843" w14:textId="77777777" w:rsidR="0065640A" w:rsidRPr="00573287" w:rsidRDefault="0065640A" w:rsidP="00573287">
      <w:pPr>
        <w:spacing w:after="160" w:line="259" w:lineRule="auto"/>
        <w:ind w:left="360" w:firstLine="0"/>
        <w:rPr>
          <w:i/>
        </w:rPr>
      </w:pPr>
    </w:p>
    <w:p w14:paraId="2801A7A4" w14:textId="525A48CC" w:rsidR="00B64D9F" w:rsidRPr="00573287" w:rsidRDefault="00573287" w:rsidP="00573287">
      <w:pPr>
        <w:spacing w:after="160" w:line="259" w:lineRule="auto"/>
        <w:ind w:left="1080" w:firstLine="0"/>
        <w:rPr>
          <w:i/>
        </w:rPr>
      </w:pPr>
      <w:r>
        <w:rPr>
          <w:i/>
        </w:rPr>
        <w:t>‘</w:t>
      </w:r>
      <w:r w:rsidR="0065640A" w:rsidRPr="00573287">
        <w:rPr>
          <w:i/>
        </w:rPr>
        <w:t xml:space="preserve">As a user, we would expect memory of atleast 4GB RAM and 64 GB storage, 6 inches FHD plus display and a camera with sensor with larger pixels are more desirable because bigger the pixels are, more likely you are to get great </w:t>
      </w:r>
      <w:r>
        <w:rPr>
          <w:i/>
        </w:rPr>
        <w:t>picture quality from the camera’</w:t>
      </w:r>
    </w:p>
    <w:p w14:paraId="4AF86F1D" w14:textId="621921AC" w:rsidR="00B64D9F" w:rsidRPr="00B64D9F" w:rsidRDefault="00B64D9F" w:rsidP="00DA4B33">
      <w:pPr>
        <w:spacing w:after="160" w:line="259" w:lineRule="auto"/>
        <w:ind w:firstLine="1440"/>
        <w:rPr>
          <w:b/>
        </w:rPr>
      </w:pPr>
    </w:p>
    <w:p w14:paraId="6BC9915D" w14:textId="77777777" w:rsidR="00964A05" w:rsidRDefault="00964A05" w:rsidP="00635C88">
      <w:pPr>
        <w:spacing w:after="160" w:line="259" w:lineRule="auto"/>
        <w:rPr>
          <w:b/>
          <w:sz w:val="24"/>
          <w:szCs w:val="24"/>
        </w:rPr>
      </w:pPr>
    </w:p>
    <w:p w14:paraId="417759B3" w14:textId="77777777" w:rsidR="00964A05" w:rsidRDefault="00964A05" w:rsidP="00635C88">
      <w:pPr>
        <w:spacing w:after="160" w:line="259" w:lineRule="auto"/>
        <w:rPr>
          <w:b/>
          <w:sz w:val="24"/>
          <w:szCs w:val="24"/>
        </w:rPr>
      </w:pPr>
    </w:p>
    <w:p w14:paraId="0D03F88D" w14:textId="77777777" w:rsidR="00964A05" w:rsidRDefault="00964A05" w:rsidP="00635C88">
      <w:pPr>
        <w:spacing w:after="160" w:line="259" w:lineRule="auto"/>
        <w:rPr>
          <w:b/>
          <w:sz w:val="24"/>
          <w:szCs w:val="24"/>
        </w:rPr>
      </w:pPr>
    </w:p>
    <w:p w14:paraId="5D2362E3" w14:textId="77777777" w:rsidR="00964A05" w:rsidRDefault="00964A05" w:rsidP="00635C88">
      <w:pPr>
        <w:spacing w:after="160" w:line="259" w:lineRule="auto"/>
        <w:rPr>
          <w:b/>
          <w:sz w:val="24"/>
          <w:szCs w:val="24"/>
        </w:rPr>
      </w:pPr>
    </w:p>
    <w:p w14:paraId="237090E3" w14:textId="668E1F58" w:rsidR="00635C88" w:rsidRPr="00635C88" w:rsidRDefault="00635C88" w:rsidP="00AE07AE">
      <w:pPr>
        <w:spacing w:after="160" w:line="259" w:lineRule="auto"/>
        <w:ind w:firstLine="720"/>
        <w:rPr>
          <w:b/>
          <w:sz w:val="24"/>
          <w:szCs w:val="24"/>
        </w:rPr>
      </w:pPr>
      <w:r w:rsidRPr="00635C88">
        <w:rPr>
          <w:b/>
          <w:sz w:val="24"/>
          <w:szCs w:val="24"/>
        </w:rPr>
        <w:t>DESIGN</w:t>
      </w:r>
    </w:p>
    <w:p w14:paraId="30D3C9E5" w14:textId="77777777" w:rsidR="00635C88" w:rsidRDefault="00635C88" w:rsidP="00635C88">
      <w:pPr>
        <w:ind w:left="1080"/>
      </w:pPr>
    </w:p>
    <w:p w14:paraId="4527DA95" w14:textId="03A17D1D" w:rsidR="00635C88" w:rsidRDefault="00635C88" w:rsidP="003A1816">
      <w:pPr>
        <w:pStyle w:val="ListParagraph"/>
        <w:ind w:firstLine="0"/>
        <w:rPr>
          <w:b/>
          <w:sz w:val="24"/>
          <w:szCs w:val="24"/>
        </w:rPr>
      </w:pPr>
      <w:r>
        <w:rPr>
          <w:b/>
          <w:sz w:val="24"/>
          <w:szCs w:val="24"/>
        </w:rPr>
        <w:t>BEHAVIOURAL DIAGRAM</w:t>
      </w:r>
    </w:p>
    <w:p w14:paraId="654971B6" w14:textId="728A2571" w:rsidR="00635C88" w:rsidRDefault="00635C88" w:rsidP="003A1816">
      <w:pPr>
        <w:pStyle w:val="ListParagraph"/>
        <w:ind w:firstLine="0"/>
        <w:rPr>
          <w:b/>
          <w:sz w:val="24"/>
          <w:szCs w:val="24"/>
        </w:rPr>
      </w:pPr>
    </w:p>
    <w:p w14:paraId="04BCEF36" w14:textId="77777777" w:rsidR="005C04DB" w:rsidRDefault="00635C88" w:rsidP="005C04DB">
      <w:pPr>
        <w:pStyle w:val="ListParagraph"/>
        <w:keepNext/>
        <w:ind w:firstLine="0"/>
      </w:pPr>
      <w:r>
        <w:rPr>
          <w:noProof/>
        </w:rPr>
        <w:drawing>
          <wp:inline distT="0" distB="0" distL="0" distR="0" wp14:anchorId="5CD9AF78" wp14:editId="141DEE5C">
            <wp:extent cx="5200650" cy="2562225"/>
            <wp:effectExtent l="0" t="0" r="0" b="9525"/>
            <wp:docPr id="1" name="Picture 1" descr="C:\Users\Training\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562225"/>
                    </a:xfrm>
                    <a:prstGeom prst="rect">
                      <a:avLst/>
                    </a:prstGeom>
                    <a:noFill/>
                    <a:ln>
                      <a:noFill/>
                    </a:ln>
                  </pic:spPr>
                </pic:pic>
              </a:graphicData>
            </a:graphic>
          </wp:inline>
        </w:drawing>
      </w:r>
    </w:p>
    <w:p w14:paraId="38CB63B3" w14:textId="127729C4" w:rsidR="00635C88" w:rsidRDefault="005C04DB" w:rsidP="005C04DB">
      <w:pPr>
        <w:pStyle w:val="Caption"/>
        <w:rPr>
          <w:b w:val="0"/>
          <w:sz w:val="24"/>
          <w:szCs w:val="24"/>
        </w:rPr>
      </w:pPr>
      <w:bookmarkStart w:id="4" w:name="_Toc51326643"/>
      <w:r>
        <w:t xml:space="preserve">Figure </w:t>
      </w:r>
      <w:fldSimple w:instr=" SEQ Figure \* ARABIC ">
        <w:r>
          <w:rPr>
            <w:noProof/>
          </w:rPr>
          <w:t>1</w:t>
        </w:r>
        <w:bookmarkEnd w:id="4"/>
      </w:fldSimple>
    </w:p>
    <w:p w14:paraId="5418952E" w14:textId="57FE553C" w:rsidR="00635C88" w:rsidRDefault="00635C88" w:rsidP="003A1816">
      <w:pPr>
        <w:pStyle w:val="ListParagraph"/>
        <w:ind w:firstLine="0"/>
        <w:rPr>
          <w:b/>
          <w:sz w:val="24"/>
          <w:szCs w:val="24"/>
        </w:rPr>
      </w:pPr>
    </w:p>
    <w:p w14:paraId="5318C97E" w14:textId="2DF87A7C" w:rsidR="00635C88" w:rsidRDefault="00635C88" w:rsidP="003A1816">
      <w:pPr>
        <w:pStyle w:val="ListParagraph"/>
        <w:ind w:firstLine="0"/>
        <w:rPr>
          <w:b/>
          <w:sz w:val="24"/>
          <w:szCs w:val="24"/>
        </w:rPr>
      </w:pPr>
    </w:p>
    <w:p w14:paraId="307FB01A" w14:textId="43FACAEA" w:rsidR="00635C88" w:rsidRDefault="00635C88" w:rsidP="003A1816">
      <w:pPr>
        <w:pStyle w:val="ListParagraph"/>
        <w:ind w:firstLine="0"/>
        <w:rPr>
          <w:b/>
          <w:sz w:val="24"/>
          <w:szCs w:val="24"/>
        </w:rPr>
      </w:pPr>
    </w:p>
    <w:p w14:paraId="07474FD9" w14:textId="6CFAA5A6" w:rsidR="00635C88" w:rsidRDefault="00635C88" w:rsidP="003A1816">
      <w:pPr>
        <w:pStyle w:val="ListParagraph"/>
        <w:ind w:firstLine="0"/>
        <w:rPr>
          <w:b/>
          <w:sz w:val="24"/>
          <w:szCs w:val="24"/>
        </w:rPr>
      </w:pPr>
    </w:p>
    <w:p w14:paraId="66B1B33C" w14:textId="1D13D0D2" w:rsidR="00635C88" w:rsidRDefault="00635C88" w:rsidP="003A1816">
      <w:pPr>
        <w:pStyle w:val="ListParagraph"/>
        <w:ind w:firstLine="0"/>
        <w:rPr>
          <w:b/>
          <w:sz w:val="24"/>
          <w:szCs w:val="24"/>
        </w:rPr>
      </w:pPr>
    </w:p>
    <w:p w14:paraId="1C3EC283" w14:textId="435B94C7" w:rsidR="00635C88" w:rsidRDefault="00635C88" w:rsidP="003A1816">
      <w:pPr>
        <w:pStyle w:val="ListParagraph"/>
        <w:ind w:firstLine="0"/>
        <w:rPr>
          <w:b/>
          <w:sz w:val="24"/>
          <w:szCs w:val="24"/>
        </w:rPr>
      </w:pPr>
    </w:p>
    <w:p w14:paraId="2B67795A" w14:textId="31B0D024" w:rsidR="00635C88" w:rsidRDefault="00635C88" w:rsidP="003A1816">
      <w:pPr>
        <w:pStyle w:val="ListParagraph"/>
        <w:ind w:firstLine="0"/>
        <w:rPr>
          <w:b/>
          <w:sz w:val="24"/>
          <w:szCs w:val="24"/>
        </w:rPr>
      </w:pPr>
    </w:p>
    <w:p w14:paraId="672DCF4A" w14:textId="28178593" w:rsidR="00635C88" w:rsidRDefault="00635C88" w:rsidP="003A1816">
      <w:pPr>
        <w:pStyle w:val="ListParagraph"/>
        <w:ind w:firstLine="0"/>
        <w:rPr>
          <w:b/>
          <w:sz w:val="24"/>
          <w:szCs w:val="24"/>
        </w:rPr>
      </w:pPr>
    </w:p>
    <w:p w14:paraId="5984DBA9" w14:textId="77777777" w:rsidR="005C04DB" w:rsidRDefault="00635C88" w:rsidP="005C04DB">
      <w:pPr>
        <w:pStyle w:val="ListParagraph"/>
        <w:keepNext/>
        <w:ind w:firstLine="0"/>
      </w:pPr>
      <w:r>
        <w:rPr>
          <w:noProof/>
        </w:rPr>
        <w:lastRenderedPageBreak/>
        <w:drawing>
          <wp:inline distT="0" distB="0" distL="0" distR="0" wp14:anchorId="62FEDE4B" wp14:editId="66A2DFDA">
            <wp:extent cx="5715000" cy="3257550"/>
            <wp:effectExtent l="0" t="0" r="0" b="0"/>
            <wp:docPr id="6" name="Picture 6" descr="C:\Users\Training\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AppData\Local\Microsoft\Windows\INetCache\Content.Word\activity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14:paraId="296C207C" w14:textId="15915F54" w:rsidR="00635C88" w:rsidRDefault="005C04DB" w:rsidP="005C04DB">
      <w:pPr>
        <w:pStyle w:val="Caption"/>
        <w:rPr>
          <w:b w:val="0"/>
          <w:sz w:val="24"/>
          <w:szCs w:val="24"/>
        </w:rPr>
      </w:pPr>
      <w:bookmarkStart w:id="5" w:name="_Toc51326644"/>
      <w:r>
        <w:t xml:space="preserve">Figure </w:t>
      </w:r>
      <w:fldSimple w:instr=" SEQ Figure \* ARABIC ">
        <w:r>
          <w:rPr>
            <w:noProof/>
          </w:rPr>
          <w:t>2</w:t>
        </w:r>
        <w:bookmarkEnd w:id="5"/>
      </w:fldSimple>
    </w:p>
    <w:p w14:paraId="2E22B05B" w14:textId="5FF4B25E" w:rsidR="00793B5A" w:rsidRDefault="00793B5A" w:rsidP="003A1816">
      <w:pPr>
        <w:pStyle w:val="ListParagraph"/>
        <w:ind w:firstLine="0"/>
        <w:rPr>
          <w:b/>
          <w:sz w:val="24"/>
          <w:szCs w:val="24"/>
        </w:rPr>
      </w:pPr>
    </w:p>
    <w:p w14:paraId="496BB809" w14:textId="1311F71B" w:rsidR="00793B5A" w:rsidRDefault="00793B5A" w:rsidP="003A1816">
      <w:pPr>
        <w:pStyle w:val="ListParagraph"/>
        <w:ind w:firstLine="0"/>
        <w:rPr>
          <w:b/>
          <w:sz w:val="24"/>
          <w:szCs w:val="24"/>
        </w:rPr>
      </w:pPr>
    </w:p>
    <w:p w14:paraId="059242D2" w14:textId="77777777" w:rsidR="005C04DB" w:rsidRDefault="00793B5A" w:rsidP="005C04DB">
      <w:pPr>
        <w:pStyle w:val="ListParagraph"/>
        <w:keepNext/>
        <w:ind w:firstLine="0"/>
      </w:pPr>
      <w:r>
        <w:rPr>
          <w:noProof/>
        </w:rPr>
        <w:drawing>
          <wp:inline distT="0" distB="0" distL="0" distR="0" wp14:anchorId="4BA9E9EC" wp14:editId="507FDD8C">
            <wp:extent cx="5724525" cy="3638550"/>
            <wp:effectExtent l="0" t="0" r="9525" b="0"/>
            <wp:docPr id="5" name="Picture 5" descr="C:\Users\Training\AppData\Local\Microsoft\Windows\INetCache\Content.Word\Mobile-device-use-case-diagram-for-automatic-alarm-setting-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Mobile-device-use-case-diagram-for-automatic-alarm-setting-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3341854D" w14:textId="1B0AB64C" w:rsidR="00793B5A" w:rsidRDefault="005C04DB" w:rsidP="005C04DB">
      <w:pPr>
        <w:pStyle w:val="Caption"/>
        <w:rPr>
          <w:b w:val="0"/>
          <w:sz w:val="24"/>
          <w:szCs w:val="24"/>
        </w:rPr>
      </w:pPr>
      <w:bookmarkStart w:id="6" w:name="_Toc51326645"/>
      <w:r>
        <w:t xml:space="preserve">Figure </w:t>
      </w:r>
      <w:fldSimple w:instr=" SEQ Figure \* ARABIC ">
        <w:r>
          <w:rPr>
            <w:noProof/>
          </w:rPr>
          <w:t>3</w:t>
        </w:r>
        <w:bookmarkEnd w:id="6"/>
      </w:fldSimple>
    </w:p>
    <w:p w14:paraId="0B7FF949" w14:textId="1FA58215" w:rsidR="00635C88" w:rsidRDefault="00635C88" w:rsidP="003A1816">
      <w:pPr>
        <w:pStyle w:val="ListParagraph"/>
        <w:ind w:firstLine="0"/>
        <w:rPr>
          <w:b/>
          <w:sz w:val="24"/>
          <w:szCs w:val="24"/>
        </w:rPr>
      </w:pPr>
    </w:p>
    <w:p w14:paraId="2B7C156E" w14:textId="6859B293" w:rsidR="00635C88" w:rsidRDefault="00635C88" w:rsidP="003A1816">
      <w:pPr>
        <w:pStyle w:val="ListParagraph"/>
        <w:ind w:firstLine="0"/>
        <w:rPr>
          <w:b/>
          <w:sz w:val="24"/>
          <w:szCs w:val="24"/>
        </w:rPr>
      </w:pPr>
    </w:p>
    <w:p w14:paraId="3B024A86" w14:textId="77777777" w:rsidR="005C04DB" w:rsidRDefault="00793B5A" w:rsidP="005C04DB">
      <w:pPr>
        <w:pStyle w:val="ListParagraph"/>
        <w:keepNext/>
        <w:ind w:firstLine="0"/>
      </w:pPr>
      <w:r>
        <w:rPr>
          <w:noProof/>
        </w:rPr>
        <w:drawing>
          <wp:inline distT="0" distB="0" distL="0" distR="0" wp14:anchorId="078CCC14" wp14:editId="3F7DC321">
            <wp:extent cx="5724525" cy="3914775"/>
            <wp:effectExtent l="0" t="0" r="9525" b="9525"/>
            <wp:docPr id="8" name="Picture 8" descr="C:\Users\Training\AppData\Local\Microsoft\Windows\INetCache\Content.Word\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ing\AppData\Local\Microsoft\Windows\INetCache\Content.Word\use case 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542495A8" w14:textId="605DCCA0" w:rsidR="00793B5A" w:rsidRDefault="005C04DB" w:rsidP="005C04DB">
      <w:pPr>
        <w:pStyle w:val="Caption"/>
        <w:rPr>
          <w:b w:val="0"/>
          <w:sz w:val="24"/>
          <w:szCs w:val="24"/>
        </w:rPr>
      </w:pPr>
      <w:bookmarkStart w:id="7" w:name="_Toc51326646"/>
      <w:r>
        <w:t xml:space="preserve">Figure </w:t>
      </w:r>
      <w:fldSimple w:instr=" SEQ Figure \* ARABIC ">
        <w:r>
          <w:rPr>
            <w:noProof/>
          </w:rPr>
          <w:t>4</w:t>
        </w:r>
        <w:bookmarkEnd w:id="7"/>
      </w:fldSimple>
    </w:p>
    <w:p w14:paraId="32E78C3A" w14:textId="09F68AD9" w:rsidR="00793B5A" w:rsidRDefault="00793B5A" w:rsidP="003A1816">
      <w:pPr>
        <w:pStyle w:val="ListParagraph"/>
        <w:ind w:firstLine="0"/>
        <w:rPr>
          <w:b/>
          <w:sz w:val="24"/>
          <w:szCs w:val="24"/>
        </w:rPr>
      </w:pPr>
    </w:p>
    <w:p w14:paraId="52395D01" w14:textId="5C5C4F6E" w:rsidR="00793B5A" w:rsidRDefault="00793B5A" w:rsidP="003A1816">
      <w:pPr>
        <w:pStyle w:val="ListParagraph"/>
        <w:ind w:firstLine="0"/>
        <w:rPr>
          <w:b/>
          <w:sz w:val="24"/>
          <w:szCs w:val="24"/>
        </w:rPr>
      </w:pPr>
    </w:p>
    <w:p w14:paraId="5C60122A" w14:textId="728AEDF7" w:rsidR="00793B5A" w:rsidRDefault="00793B5A" w:rsidP="003A1816">
      <w:pPr>
        <w:pStyle w:val="ListParagraph"/>
        <w:ind w:firstLine="0"/>
        <w:rPr>
          <w:b/>
          <w:sz w:val="24"/>
          <w:szCs w:val="24"/>
        </w:rPr>
      </w:pPr>
    </w:p>
    <w:p w14:paraId="56D80315" w14:textId="2294F7C4" w:rsidR="00793B5A" w:rsidRDefault="00793B5A" w:rsidP="003A1816">
      <w:pPr>
        <w:pStyle w:val="ListParagraph"/>
        <w:ind w:firstLine="0"/>
        <w:rPr>
          <w:b/>
          <w:sz w:val="24"/>
          <w:szCs w:val="24"/>
        </w:rPr>
      </w:pPr>
      <w:r>
        <w:rPr>
          <w:b/>
          <w:sz w:val="24"/>
          <w:szCs w:val="24"/>
        </w:rPr>
        <w:t>STRUCTURAL DIAGRAM</w:t>
      </w:r>
    </w:p>
    <w:p w14:paraId="47F1CF54" w14:textId="6D62E446" w:rsidR="00793B5A" w:rsidRDefault="00793B5A" w:rsidP="003A1816">
      <w:pPr>
        <w:pStyle w:val="ListParagraph"/>
        <w:ind w:firstLine="0"/>
        <w:rPr>
          <w:b/>
          <w:sz w:val="24"/>
          <w:szCs w:val="24"/>
        </w:rPr>
      </w:pPr>
    </w:p>
    <w:p w14:paraId="05DC3131" w14:textId="70A3FB96" w:rsidR="00793B5A" w:rsidRDefault="00793B5A" w:rsidP="003A1816">
      <w:pPr>
        <w:pStyle w:val="ListParagraph"/>
        <w:ind w:firstLine="0"/>
        <w:rPr>
          <w:b/>
          <w:sz w:val="24"/>
          <w:szCs w:val="24"/>
        </w:rPr>
      </w:pPr>
    </w:p>
    <w:p w14:paraId="441E3823" w14:textId="77777777" w:rsidR="005C04DB" w:rsidRDefault="00793B5A" w:rsidP="005C04DB">
      <w:pPr>
        <w:pStyle w:val="ListParagraph"/>
        <w:keepNext/>
        <w:ind w:firstLine="0"/>
      </w:pPr>
      <w:r>
        <w:rPr>
          <w:noProof/>
        </w:rPr>
        <w:lastRenderedPageBreak/>
        <w:drawing>
          <wp:inline distT="0" distB="0" distL="0" distR="0" wp14:anchorId="174FAC9D" wp14:editId="669DBBC1">
            <wp:extent cx="5724525" cy="2447925"/>
            <wp:effectExtent l="0" t="0" r="0" b="0"/>
            <wp:docPr id="3" name="Picture 3" descr="C:\Users\Training\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class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5DF798D6" w14:textId="715DD4DC" w:rsidR="00793B5A" w:rsidRDefault="005C04DB" w:rsidP="005C04DB">
      <w:pPr>
        <w:pStyle w:val="Caption"/>
        <w:rPr>
          <w:b w:val="0"/>
          <w:sz w:val="24"/>
          <w:szCs w:val="24"/>
        </w:rPr>
      </w:pPr>
      <w:bookmarkStart w:id="8" w:name="_Toc51326647"/>
      <w:r>
        <w:t xml:space="preserve">Figure </w:t>
      </w:r>
      <w:fldSimple w:instr=" SEQ Figure \* ARABIC ">
        <w:r>
          <w:rPr>
            <w:noProof/>
          </w:rPr>
          <w:t>5</w:t>
        </w:r>
        <w:bookmarkEnd w:id="8"/>
      </w:fldSimple>
    </w:p>
    <w:p w14:paraId="73C50BFA" w14:textId="07327335" w:rsidR="00793B5A" w:rsidRDefault="00793B5A" w:rsidP="003A1816">
      <w:pPr>
        <w:pStyle w:val="ListParagraph"/>
        <w:ind w:firstLine="0"/>
        <w:rPr>
          <w:b/>
          <w:sz w:val="24"/>
          <w:szCs w:val="24"/>
        </w:rPr>
      </w:pPr>
    </w:p>
    <w:p w14:paraId="1C76B102" w14:textId="77777777" w:rsidR="005C04DB" w:rsidRDefault="00793B5A" w:rsidP="005C04DB">
      <w:pPr>
        <w:pStyle w:val="ListParagraph"/>
        <w:keepNext/>
        <w:ind w:firstLine="0"/>
      </w:pPr>
      <w:r>
        <w:rPr>
          <w:noProof/>
        </w:rPr>
        <w:drawing>
          <wp:inline distT="0" distB="0" distL="0" distR="0" wp14:anchorId="3F9D7B1F" wp14:editId="17892556">
            <wp:extent cx="5724525" cy="3238500"/>
            <wp:effectExtent l="0" t="0" r="9525" b="0"/>
            <wp:docPr id="9" name="Picture 9" descr="C:\Users\Training\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ing\AppData\Local\Microsoft\Windows\INetCache\Content.Word\cl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357A637D" w14:textId="4C8696F2" w:rsidR="00793B5A" w:rsidRDefault="005C04DB" w:rsidP="005C04DB">
      <w:pPr>
        <w:pStyle w:val="Caption"/>
        <w:rPr>
          <w:b w:val="0"/>
          <w:sz w:val="24"/>
          <w:szCs w:val="24"/>
        </w:rPr>
      </w:pPr>
      <w:bookmarkStart w:id="9" w:name="_Toc51326648"/>
      <w:r>
        <w:t xml:space="preserve">Figure </w:t>
      </w:r>
      <w:fldSimple w:instr=" SEQ Figure \* ARABIC ">
        <w:r>
          <w:rPr>
            <w:noProof/>
          </w:rPr>
          <w:t>6</w:t>
        </w:r>
        <w:bookmarkEnd w:id="9"/>
      </w:fldSimple>
    </w:p>
    <w:p w14:paraId="3D6A9953" w14:textId="5190A511" w:rsidR="00793B5A" w:rsidRDefault="00793B5A" w:rsidP="003A1816">
      <w:pPr>
        <w:pStyle w:val="ListParagraph"/>
        <w:ind w:firstLine="0"/>
        <w:rPr>
          <w:b/>
          <w:sz w:val="24"/>
          <w:szCs w:val="24"/>
        </w:rPr>
      </w:pPr>
    </w:p>
    <w:p w14:paraId="3519537F" w14:textId="566590FC" w:rsidR="00793B5A" w:rsidRDefault="00793B5A" w:rsidP="003A1816">
      <w:pPr>
        <w:pStyle w:val="ListParagraph"/>
        <w:ind w:firstLine="0"/>
        <w:rPr>
          <w:b/>
          <w:sz w:val="24"/>
          <w:szCs w:val="24"/>
        </w:rPr>
      </w:pPr>
    </w:p>
    <w:p w14:paraId="1177FFD2" w14:textId="7EFCFB50" w:rsidR="00793B5A" w:rsidRDefault="00793B5A" w:rsidP="003A1816">
      <w:pPr>
        <w:pStyle w:val="ListParagraph"/>
        <w:ind w:firstLine="0"/>
        <w:rPr>
          <w:b/>
          <w:sz w:val="24"/>
          <w:szCs w:val="24"/>
        </w:rPr>
      </w:pPr>
    </w:p>
    <w:p w14:paraId="4A421A95" w14:textId="5B04B803" w:rsidR="00793B5A" w:rsidRDefault="00793B5A" w:rsidP="003A1816">
      <w:pPr>
        <w:pStyle w:val="ListParagraph"/>
        <w:ind w:firstLine="0"/>
        <w:rPr>
          <w:b/>
          <w:sz w:val="24"/>
          <w:szCs w:val="24"/>
        </w:rPr>
      </w:pPr>
    </w:p>
    <w:p w14:paraId="5F143855" w14:textId="108E461D" w:rsidR="00793B5A" w:rsidRDefault="00793B5A" w:rsidP="003A1816">
      <w:pPr>
        <w:pStyle w:val="ListParagraph"/>
        <w:ind w:firstLine="0"/>
        <w:rPr>
          <w:b/>
          <w:sz w:val="24"/>
          <w:szCs w:val="24"/>
        </w:rPr>
      </w:pPr>
    </w:p>
    <w:p w14:paraId="3D248EB1" w14:textId="4770EF91" w:rsidR="00793B5A" w:rsidRDefault="00793B5A" w:rsidP="003A1816">
      <w:pPr>
        <w:pStyle w:val="ListParagraph"/>
        <w:ind w:firstLine="0"/>
        <w:rPr>
          <w:b/>
          <w:sz w:val="24"/>
          <w:szCs w:val="24"/>
        </w:rPr>
      </w:pPr>
    </w:p>
    <w:p w14:paraId="52A36E08" w14:textId="36BCBDA4" w:rsidR="00793B5A" w:rsidRDefault="00793B5A" w:rsidP="003A1816">
      <w:pPr>
        <w:pStyle w:val="ListParagraph"/>
        <w:ind w:firstLine="0"/>
        <w:rPr>
          <w:b/>
          <w:sz w:val="24"/>
          <w:szCs w:val="24"/>
        </w:rPr>
      </w:pPr>
    </w:p>
    <w:p w14:paraId="71467636" w14:textId="4579487E" w:rsidR="00793B5A" w:rsidRPr="002C1538" w:rsidRDefault="00793B5A" w:rsidP="002C1538">
      <w:pPr>
        <w:ind w:firstLine="0"/>
        <w:rPr>
          <w:b/>
          <w:sz w:val="24"/>
          <w:szCs w:val="24"/>
        </w:rPr>
      </w:pPr>
    </w:p>
    <w:p w14:paraId="58DEE137" w14:textId="1AA3DDB7" w:rsidR="00793B5A" w:rsidRDefault="00793B5A" w:rsidP="003A1816">
      <w:pPr>
        <w:pStyle w:val="ListParagraph"/>
        <w:ind w:firstLine="0"/>
        <w:rPr>
          <w:b/>
          <w:sz w:val="24"/>
          <w:szCs w:val="24"/>
        </w:rPr>
      </w:pPr>
    </w:p>
    <w:p w14:paraId="1B7D6836" w14:textId="715D0F8C" w:rsidR="00793B5A" w:rsidRDefault="00793B5A" w:rsidP="003A1816">
      <w:pPr>
        <w:pStyle w:val="ListParagraph"/>
        <w:ind w:firstLine="0"/>
        <w:rPr>
          <w:b/>
          <w:sz w:val="24"/>
          <w:szCs w:val="24"/>
        </w:rPr>
      </w:pPr>
    </w:p>
    <w:p w14:paraId="1A2A6C44" w14:textId="38A14CE1" w:rsidR="00793B5A" w:rsidRDefault="00793B5A" w:rsidP="003A1816">
      <w:pPr>
        <w:pStyle w:val="ListParagraph"/>
        <w:ind w:firstLine="0"/>
        <w:rPr>
          <w:b/>
          <w:sz w:val="24"/>
          <w:szCs w:val="24"/>
        </w:rPr>
      </w:pPr>
    </w:p>
    <w:p w14:paraId="1F0F13BB" w14:textId="20BCE614" w:rsidR="00793B5A" w:rsidRDefault="00793B5A" w:rsidP="003A1816">
      <w:pPr>
        <w:pStyle w:val="ListParagraph"/>
        <w:ind w:firstLine="0"/>
        <w:rPr>
          <w:b/>
          <w:sz w:val="24"/>
          <w:szCs w:val="24"/>
        </w:rPr>
      </w:pPr>
    </w:p>
    <w:p w14:paraId="09D3452A" w14:textId="421B412A" w:rsidR="00793B5A" w:rsidRDefault="002C1538" w:rsidP="003A1816">
      <w:pPr>
        <w:pStyle w:val="ListParagraph"/>
        <w:ind w:firstLine="0"/>
        <w:rPr>
          <w:b/>
          <w:sz w:val="24"/>
          <w:szCs w:val="24"/>
        </w:rPr>
      </w:pPr>
      <w:r>
        <w:rPr>
          <w:noProof/>
        </w:rPr>
        <w:lastRenderedPageBreak/>
        <w:drawing>
          <wp:inline distT="0" distB="0" distL="0" distR="0" wp14:anchorId="2A9FB8CF" wp14:editId="4C819ACA">
            <wp:extent cx="5724525" cy="7829550"/>
            <wp:effectExtent l="0" t="0" r="9525" b="0"/>
            <wp:docPr id="18" name="Picture 18" descr="C:\Users\Training\AppData\Local\Microsoft\Windows\INetCache\Content.Word\Cell-Phon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ining\AppData\Local\Microsoft\Windows\INetCache\Content.Word\Cell-Phone-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14:paraId="79014CAE" w14:textId="5009F87D" w:rsidR="00793B5A" w:rsidRPr="00F26D99" w:rsidRDefault="005C04DB" w:rsidP="002C1538">
      <w:pPr>
        <w:pStyle w:val="Caption"/>
        <w:ind w:firstLine="0"/>
        <w:rPr>
          <w:b w:val="0"/>
          <w:sz w:val="24"/>
          <w:szCs w:val="24"/>
        </w:rPr>
      </w:pPr>
      <w:bookmarkStart w:id="10" w:name="_Toc51326649"/>
      <w:r>
        <w:lastRenderedPageBreak/>
        <w:t xml:space="preserve">Figure </w:t>
      </w:r>
      <w:fldSimple w:instr=" SEQ Figure \* ARABIC ">
        <w:r>
          <w:rPr>
            <w:noProof/>
          </w:rPr>
          <w:t>7</w:t>
        </w:r>
        <w:bookmarkEnd w:id="10"/>
      </w:fldSimple>
    </w:p>
    <w:p w14:paraId="33D02F0C" w14:textId="3052BD71" w:rsidR="00793B5A" w:rsidRDefault="00793B5A" w:rsidP="003A1816">
      <w:pPr>
        <w:pStyle w:val="ListParagraph"/>
        <w:ind w:firstLine="0"/>
        <w:rPr>
          <w:b/>
          <w:sz w:val="24"/>
          <w:szCs w:val="24"/>
        </w:rPr>
      </w:pPr>
    </w:p>
    <w:p w14:paraId="713A5424" w14:textId="704E815B" w:rsidR="00793B5A" w:rsidRDefault="00793B5A" w:rsidP="003A1816">
      <w:pPr>
        <w:pStyle w:val="ListParagraph"/>
        <w:ind w:firstLine="0"/>
        <w:rPr>
          <w:b/>
          <w:sz w:val="24"/>
          <w:szCs w:val="24"/>
        </w:rPr>
      </w:pPr>
    </w:p>
    <w:p w14:paraId="0EC56285" w14:textId="3B2CAF0C" w:rsidR="00793B5A" w:rsidRDefault="00793B5A" w:rsidP="003A1816">
      <w:pPr>
        <w:pStyle w:val="ListParagraph"/>
        <w:ind w:firstLine="0"/>
        <w:rPr>
          <w:b/>
          <w:sz w:val="24"/>
          <w:szCs w:val="24"/>
        </w:rPr>
      </w:pPr>
      <w:r>
        <w:rPr>
          <w:b/>
          <w:sz w:val="24"/>
          <w:szCs w:val="24"/>
        </w:rPr>
        <w:t>GITHUB BAGDE</w:t>
      </w:r>
    </w:p>
    <w:p w14:paraId="3C444124" w14:textId="3BF576A3" w:rsidR="00793B5A" w:rsidRDefault="00793B5A" w:rsidP="003A1816">
      <w:pPr>
        <w:pStyle w:val="ListParagraph"/>
        <w:ind w:firstLine="0"/>
        <w:rPr>
          <w:b/>
          <w:sz w:val="24"/>
          <w:szCs w:val="24"/>
        </w:rPr>
      </w:pPr>
    </w:p>
    <w:p w14:paraId="52D51A57" w14:textId="5ABBEDC0" w:rsidR="00793B5A" w:rsidRDefault="00793B5A" w:rsidP="003A1816">
      <w:pPr>
        <w:pStyle w:val="ListParagraph"/>
        <w:ind w:firstLine="0"/>
        <w:rPr>
          <w:b/>
          <w:sz w:val="24"/>
          <w:szCs w:val="24"/>
        </w:rPr>
      </w:pPr>
    </w:p>
    <w:p w14:paraId="6856F1A3" w14:textId="77777777" w:rsidR="005C04DB" w:rsidRDefault="00793B5A" w:rsidP="005C04DB">
      <w:pPr>
        <w:pStyle w:val="ListParagraph"/>
        <w:keepNext/>
        <w:ind w:firstLine="0"/>
      </w:pPr>
      <w:r>
        <w:rPr>
          <w:noProof/>
        </w:rPr>
        <w:drawing>
          <wp:inline distT="0" distB="0" distL="0" distR="0" wp14:anchorId="78CD25F3" wp14:editId="7135CF6A">
            <wp:extent cx="5734050" cy="2476500"/>
            <wp:effectExtent l="0" t="0" r="0" b="0"/>
            <wp:docPr id="4" name="Picture 4" descr="C:\Users\Training\AppData\Local\Microsoft\Windows\INetCache\Content.Word\github 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github badg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14:paraId="769CB31E" w14:textId="24F18D17" w:rsidR="00793B5A" w:rsidRDefault="005C04DB" w:rsidP="005C04DB">
      <w:pPr>
        <w:pStyle w:val="Caption"/>
        <w:rPr>
          <w:noProof/>
        </w:rPr>
      </w:pPr>
      <w:bookmarkStart w:id="11" w:name="_Toc51326650"/>
      <w:r>
        <w:t xml:space="preserve">Figure </w:t>
      </w:r>
      <w:fldSimple w:instr=" SEQ Figure \* ARABIC ">
        <w:r>
          <w:rPr>
            <w:noProof/>
          </w:rPr>
          <w:t>8</w:t>
        </w:r>
        <w:bookmarkEnd w:id="11"/>
      </w:fldSimple>
    </w:p>
    <w:p w14:paraId="61BE7B27" w14:textId="6387722A" w:rsidR="002C1538" w:rsidRDefault="002C1538" w:rsidP="002C1538"/>
    <w:p w14:paraId="5E339DC8" w14:textId="7D38EA67" w:rsidR="002C1538" w:rsidRDefault="002C1538" w:rsidP="002C1538"/>
    <w:p w14:paraId="0B856F14" w14:textId="1902F6E9" w:rsidR="002C1538" w:rsidRDefault="002C1538" w:rsidP="002C1538"/>
    <w:p w14:paraId="21C6F54E" w14:textId="68BD6EB3" w:rsidR="002C1538" w:rsidRDefault="002C1538" w:rsidP="002C1538"/>
    <w:p w14:paraId="464CC02A" w14:textId="0974DDC2" w:rsidR="002C1538" w:rsidRDefault="002C1538" w:rsidP="002C1538"/>
    <w:p w14:paraId="636C0E6D" w14:textId="43725938" w:rsidR="002C1538" w:rsidRDefault="002C1538" w:rsidP="002C1538"/>
    <w:p w14:paraId="14D58938" w14:textId="5EFDF4F2" w:rsidR="002C1538" w:rsidRDefault="002C1538" w:rsidP="002C1538"/>
    <w:p w14:paraId="4FAACC51" w14:textId="666D288C" w:rsidR="002C1538" w:rsidRDefault="002C1538" w:rsidP="002C1538"/>
    <w:p w14:paraId="04B97CFF" w14:textId="5AFCF8F5" w:rsidR="002C1538" w:rsidRDefault="002C1538" w:rsidP="002C1538"/>
    <w:p w14:paraId="35E7C34B" w14:textId="173BEA7E" w:rsidR="002C1538" w:rsidRDefault="002C1538" w:rsidP="002C1538"/>
    <w:p w14:paraId="709F99DE" w14:textId="35DEDF65" w:rsidR="002C1538" w:rsidRDefault="002C1538" w:rsidP="002C1538"/>
    <w:p w14:paraId="422D085F" w14:textId="54A706D1" w:rsidR="002C1538" w:rsidRDefault="002C1538" w:rsidP="002C1538"/>
    <w:p w14:paraId="26BD65C1" w14:textId="4AF5712F" w:rsidR="002C1538" w:rsidRDefault="002C1538" w:rsidP="002C1538"/>
    <w:p w14:paraId="4503EA45" w14:textId="423F3CDF" w:rsidR="002C1538" w:rsidRDefault="002C1538" w:rsidP="002C1538"/>
    <w:p w14:paraId="0F0F0EC2" w14:textId="4FB5D07D" w:rsidR="002C1538" w:rsidRDefault="002C1538" w:rsidP="002C1538"/>
    <w:p w14:paraId="0D0C251A" w14:textId="25F81A2F" w:rsidR="002C1538" w:rsidRDefault="002C1538" w:rsidP="002C1538"/>
    <w:p w14:paraId="3A113858" w14:textId="41AB5572" w:rsidR="002C1538" w:rsidRDefault="002C1538" w:rsidP="002C1538"/>
    <w:p w14:paraId="64F9C935" w14:textId="5DA8EB71" w:rsidR="002C1538" w:rsidRDefault="002C1538" w:rsidP="002C1538"/>
    <w:p w14:paraId="345D2B30" w14:textId="754EA1CF" w:rsidR="002C1538" w:rsidRDefault="002C1538" w:rsidP="002C1538"/>
    <w:p w14:paraId="64A26614" w14:textId="4532EC0D" w:rsidR="002C1538" w:rsidRDefault="002C1538" w:rsidP="002C1538"/>
    <w:p w14:paraId="4D967FF2" w14:textId="21B73CDC" w:rsidR="002C1538" w:rsidRDefault="002C1538" w:rsidP="002C1538"/>
    <w:p w14:paraId="0DA68483" w14:textId="48365F18" w:rsidR="002C1538" w:rsidRDefault="002C1538" w:rsidP="002C1538"/>
    <w:p w14:paraId="68EAFCD3" w14:textId="19F21414" w:rsidR="002C1538" w:rsidRDefault="002C1538" w:rsidP="002C1538"/>
    <w:p w14:paraId="76F90C8B" w14:textId="4B632310" w:rsidR="002C1538" w:rsidRDefault="002C1538" w:rsidP="002C1538"/>
    <w:p w14:paraId="3544EC50" w14:textId="302A8830" w:rsidR="002C1538" w:rsidRDefault="002C1538" w:rsidP="002C1538">
      <w:bookmarkStart w:id="12" w:name="_GoBack"/>
    </w:p>
    <w:bookmarkEnd w:id="12"/>
    <w:p w14:paraId="6AB76C15" w14:textId="19BA48E2" w:rsidR="002C1538" w:rsidRDefault="002C1538" w:rsidP="002C1538"/>
    <w:p w14:paraId="1A8AC51E" w14:textId="58B8E085" w:rsidR="002C1538" w:rsidRDefault="002C1538" w:rsidP="002C1538"/>
    <w:p w14:paraId="478A393D" w14:textId="1CC2BAB8" w:rsidR="002C1538" w:rsidRDefault="002C1538" w:rsidP="002C1538"/>
    <w:p w14:paraId="7581EB59" w14:textId="32235D35" w:rsidR="002C1538" w:rsidRPr="006D6AF3" w:rsidRDefault="002C1538" w:rsidP="002C1538">
      <w:pPr>
        <w:rPr>
          <w:b/>
        </w:rPr>
      </w:pPr>
      <w:r>
        <w:tab/>
      </w:r>
      <w:r>
        <w:tab/>
      </w:r>
      <w:r>
        <w:tab/>
      </w:r>
      <w:r>
        <w:tab/>
      </w:r>
      <w:r>
        <w:tab/>
      </w:r>
      <w:r>
        <w:tab/>
      </w:r>
      <w:r w:rsidRPr="006D6AF3">
        <w:rPr>
          <w:b/>
        </w:rPr>
        <w:t>SMART PHONE</w:t>
      </w:r>
    </w:p>
    <w:p w14:paraId="11BB90A6" w14:textId="63A8F456" w:rsidR="002C1538" w:rsidRDefault="002C1538" w:rsidP="002C1538"/>
    <w:p w14:paraId="2F4AF0B3" w14:textId="77777777" w:rsidR="002C1538" w:rsidRDefault="002C1538" w:rsidP="002C1538">
      <w:pPr>
        <w:pStyle w:val="ListParagraph"/>
        <w:ind w:firstLine="0"/>
        <w:rPr>
          <w:b/>
          <w:sz w:val="28"/>
          <w:szCs w:val="28"/>
        </w:rPr>
      </w:pPr>
      <w:r w:rsidRPr="005C5A16">
        <w:rPr>
          <w:b/>
          <w:sz w:val="28"/>
          <w:szCs w:val="28"/>
        </w:rPr>
        <w:t>REQUIREMENTS</w:t>
      </w:r>
    </w:p>
    <w:p w14:paraId="6900E003" w14:textId="77777777" w:rsidR="002C1538" w:rsidRDefault="002C1538" w:rsidP="002C1538">
      <w:pPr>
        <w:pStyle w:val="ListParagraph"/>
        <w:ind w:firstLine="0"/>
        <w:rPr>
          <w:b/>
          <w:sz w:val="28"/>
          <w:szCs w:val="28"/>
        </w:rPr>
      </w:pPr>
    </w:p>
    <w:p w14:paraId="619EBCE3" w14:textId="77777777" w:rsidR="002C1538" w:rsidRDefault="002C1538" w:rsidP="002C1538">
      <w:pPr>
        <w:pStyle w:val="ListParagraph"/>
        <w:ind w:firstLine="0"/>
        <w:rPr>
          <w:b/>
          <w:sz w:val="24"/>
          <w:szCs w:val="24"/>
        </w:rPr>
      </w:pPr>
      <w:r w:rsidRPr="005C5A16">
        <w:rPr>
          <w:b/>
          <w:sz w:val="24"/>
          <w:szCs w:val="24"/>
        </w:rPr>
        <w:t>RESEARCH</w:t>
      </w:r>
    </w:p>
    <w:p w14:paraId="21C13C97" w14:textId="77777777" w:rsidR="002C1538" w:rsidRDefault="002C1538" w:rsidP="002C1538">
      <w:pPr>
        <w:pStyle w:val="ListParagraph"/>
        <w:ind w:firstLine="0"/>
        <w:rPr>
          <w:b/>
          <w:sz w:val="24"/>
          <w:szCs w:val="24"/>
        </w:rPr>
      </w:pPr>
    </w:p>
    <w:p w14:paraId="0D3E2475" w14:textId="77777777" w:rsidR="002C1538" w:rsidRDefault="002C1538" w:rsidP="002C1538">
      <w:r>
        <w:rPr>
          <w:b/>
          <w:sz w:val="24"/>
          <w:szCs w:val="24"/>
        </w:rPr>
        <w:tab/>
      </w:r>
      <w:r>
        <w:rPr>
          <w:b/>
          <w:sz w:val="24"/>
          <w:szCs w:val="24"/>
        </w:rPr>
        <w:tab/>
        <w:t xml:space="preserve">  </w:t>
      </w:r>
      <w:r>
        <w:t xml:space="preserve">Smartphones became our basic </w:t>
      </w:r>
      <w:proofErr w:type="spellStart"/>
      <w:r>
        <w:t>neccessity</w:t>
      </w:r>
      <w:proofErr w:type="spellEnd"/>
      <w:r>
        <w:t xml:space="preserve"> in our day to day life where we could not even think about how life would be without smartphones. A handy device which is helping people from look and corners of the world with information and much more.</w:t>
      </w:r>
    </w:p>
    <w:p w14:paraId="24094771" w14:textId="77777777" w:rsidR="002C1538" w:rsidRDefault="002C1538" w:rsidP="002C1538"/>
    <w:p w14:paraId="1306709A" w14:textId="77777777" w:rsidR="002C1538" w:rsidRDefault="002C1538" w:rsidP="002C1538"/>
    <w:p w14:paraId="791A8069" w14:textId="77777777" w:rsidR="002C1538" w:rsidRDefault="002C1538" w:rsidP="002C1538">
      <w:pPr>
        <w:rPr>
          <w:b/>
          <w:sz w:val="24"/>
          <w:szCs w:val="24"/>
        </w:rPr>
      </w:pPr>
      <w:r>
        <w:tab/>
      </w:r>
      <w:r>
        <w:rPr>
          <w:b/>
          <w:sz w:val="24"/>
          <w:szCs w:val="24"/>
        </w:rPr>
        <w:t>AGEING</w:t>
      </w:r>
    </w:p>
    <w:p w14:paraId="08BD2C64" w14:textId="77777777" w:rsidR="002C1538" w:rsidRPr="005C5A16" w:rsidRDefault="002C1538" w:rsidP="002C1538">
      <w:pPr>
        <w:rPr>
          <w:b/>
          <w:sz w:val="24"/>
          <w:szCs w:val="24"/>
        </w:rPr>
      </w:pPr>
    </w:p>
    <w:p w14:paraId="5C5CAFB3" w14:textId="77777777" w:rsidR="002C1538" w:rsidRDefault="002C1538" w:rsidP="002C1538">
      <w:pPr>
        <w:ind w:firstLine="720"/>
      </w:pPr>
      <w:r w:rsidRPr="00B20C57">
        <w:rPr>
          <w:b/>
        </w:rPr>
        <w:t>Past:</w:t>
      </w:r>
      <w:r>
        <w:t xml:space="preserve"> The first smartphone which came into existence in 1994 wasn’t very compact and sleek but still features several elements that became staples to every smartphone that followed like email, fax, notes, calendar.</w:t>
      </w:r>
    </w:p>
    <w:p w14:paraId="6ACD48C8" w14:textId="77777777" w:rsidR="002C1538" w:rsidRDefault="002C1538" w:rsidP="002C1538">
      <w:pPr>
        <w:ind w:firstLine="720"/>
      </w:pPr>
    </w:p>
    <w:p w14:paraId="606E09EE" w14:textId="77777777" w:rsidR="002C1538" w:rsidRDefault="002C1538" w:rsidP="002C1538">
      <w:pPr>
        <w:ind w:firstLine="720"/>
      </w:pPr>
      <w:r w:rsidRPr="00B20C57">
        <w:rPr>
          <w:b/>
        </w:rPr>
        <w:t>Present:</w:t>
      </w:r>
      <w:r>
        <w:t xml:space="preserve"> There are many new features added to the current market smartphones. We could say, improvements in the storage capacity, speed, use of multiple applications at the same time, pixels, battery etc.</w:t>
      </w:r>
    </w:p>
    <w:p w14:paraId="787FD13D" w14:textId="77777777" w:rsidR="002C1538" w:rsidRDefault="002C1538" w:rsidP="002C1538">
      <w:pPr>
        <w:ind w:firstLine="720"/>
      </w:pPr>
    </w:p>
    <w:p w14:paraId="5A8B12EF" w14:textId="77777777" w:rsidR="002C1538" w:rsidRDefault="002C1538" w:rsidP="002C1538">
      <w:pPr>
        <w:ind w:firstLine="720"/>
      </w:pPr>
      <w:r w:rsidRPr="00B20C57">
        <w:rPr>
          <w:b/>
        </w:rPr>
        <w:t>Future:</w:t>
      </w:r>
      <w:r>
        <w:t xml:space="preserve"> The future of smartphones continues to grow constantly. It’s hard to predict what will come next. More likely, a flipflop with folding touchscreen would be the future of smartphones.</w:t>
      </w:r>
    </w:p>
    <w:p w14:paraId="24624BBE" w14:textId="77777777" w:rsidR="002C1538" w:rsidRDefault="002C1538" w:rsidP="002C1538"/>
    <w:p w14:paraId="6A008798" w14:textId="77777777" w:rsidR="002C1538" w:rsidRDefault="002C1538" w:rsidP="002C1538"/>
    <w:p w14:paraId="315ECEAD" w14:textId="77777777" w:rsidR="002C1538" w:rsidRDefault="002C1538" w:rsidP="002C1538">
      <w:pPr>
        <w:rPr>
          <w:b/>
          <w:sz w:val="24"/>
          <w:szCs w:val="24"/>
        </w:rPr>
      </w:pPr>
      <w:r w:rsidRPr="005C5A16">
        <w:rPr>
          <w:b/>
          <w:sz w:val="24"/>
          <w:szCs w:val="24"/>
        </w:rPr>
        <w:t>COSTING GRADATION</w:t>
      </w:r>
    </w:p>
    <w:p w14:paraId="1D2B9160" w14:textId="77777777" w:rsidR="002C1538" w:rsidRPr="005C5A16" w:rsidRDefault="002C1538" w:rsidP="002C1538">
      <w:pPr>
        <w:rPr>
          <w:b/>
          <w:sz w:val="24"/>
          <w:szCs w:val="24"/>
        </w:rPr>
      </w:pPr>
    </w:p>
    <w:p w14:paraId="2B74D124" w14:textId="77777777" w:rsidR="002C1538" w:rsidRDefault="002C1538" w:rsidP="002C1538">
      <w:pPr>
        <w:pStyle w:val="ListParagraph"/>
        <w:numPr>
          <w:ilvl w:val="0"/>
          <w:numId w:val="12"/>
        </w:numPr>
      </w:pPr>
      <w:r>
        <w:t xml:space="preserve">Smartphone makers are pricing themselves out of market. </w:t>
      </w:r>
    </w:p>
    <w:p w14:paraId="3B880D92" w14:textId="77777777" w:rsidR="002C1538" w:rsidRDefault="002C1538" w:rsidP="002C1538">
      <w:pPr>
        <w:pStyle w:val="ListParagraph"/>
        <w:ind w:left="1080" w:firstLine="0"/>
      </w:pPr>
    </w:p>
    <w:p w14:paraId="6D7D7C6B" w14:textId="77777777" w:rsidR="002C1538" w:rsidRDefault="002C1538" w:rsidP="002C1538">
      <w:pPr>
        <w:pStyle w:val="ListParagraph"/>
        <w:numPr>
          <w:ilvl w:val="0"/>
          <w:numId w:val="12"/>
        </w:numPr>
      </w:pPr>
      <w:r>
        <w:t>Here are some comparisons between three brands latest model based on their features and price.</w:t>
      </w:r>
    </w:p>
    <w:p w14:paraId="021B01AC" w14:textId="77777777" w:rsidR="002C1538" w:rsidRDefault="002C1538" w:rsidP="002C1538"/>
    <w:p w14:paraId="611BCD11" w14:textId="77777777" w:rsidR="002C1538" w:rsidRDefault="002C1538" w:rsidP="002C1538">
      <w:pPr>
        <w:pStyle w:val="ListParagraph"/>
        <w:ind w:firstLine="0"/>
        <w:rPr>
          <w:b/>
          <w:sz w:val="24"/>
          <w:szCs w:val="24"/>
        </w:rPr>
      </w:pPr>
    </w:p>
    <w:p w14:paraId="0296FE1E" w14:textId="77777777" w:rsidR="002C1538" w:rsidRDefault="002C1538" w:rsidP="002C1538">
      <w:pPr>
        <w:pStyle w:val="ListParagraph"/>
        <w:ind w:firstLine="0"/>
        <w:rPr>
          <w:b/>
          <w:sz w:val="24"/>
          <w:szCs w:val="24"/>
        </w:rPr>
      </w:pPr>
    </w:p>
    <w:p w14:paraId="759F6F74" w14:textId="77777777" w:rsidR="002C1538" w:rsidRDefault="002C1538" w:rsidP="002C1538">
      <w:pPr>
        <w:pStyle w:val="ListParagraph"/>
        <w:ind w:firstLine="0"/>
        <w:rPr>
          <w:b/>
          <w:sz w:val="24"/>
          <w:szCs w:val="24"/>
        </w:rPr>
      </w:pPr>
    </w:p>
    <w:p w14:paraId="0083BBF1" w14:textId="77777777" w:rsidR="002C1538" w:rsidRDefault="002C1538" w:rsidP="002C1538">
      <w:pPr>
        <w:pStyle w:val="ListParagraph"/>
        <w:ind w:firstLine="0"/>
        <w:rPr>
          <w:b/>
          <w:sz w:val="24"/>
          <w:szCs w:val="24"/>
        </w:rPr>
      </w:pPr>
    </w:p>
    <w:p w14:paraId="58CDCE43" w14:textId="77777777" w:rsidR="002C1538" w:rsidRDefault="002C1538" w:rsidP="002C1538">
      <w:pPr>
        <w:pStyle w:val="ListParagraph"/>
        <w:ind w:firstLine="0"/>
        <w:rPr>
          <w:b/>
          <w:sz w:val="24"/>
          <w:szCs w:val="24"/>
        </w:rPr>
      </w:pPr>
    </w:p>
    <w:p w14:paraId="6A6EC5A4" w14:textId="77777777" w:rsidR="002C1538" w:rsidRDefault="002C1538" w:rsidP="002C1538">
      <w:pPr>
        <w:pStyle w:val="ListParagraph"/>
        <w:ind w:firstLine="0"/>
        <w:rPr>
          <w:b/>
          <w:sz w:val="24"/>
          <w:szCs w:val="24"/>
        </w:rPr>
      </w:pPr>
    </w:p>
    <w:p w14:paraId="36A12010" w14:textId="77777777" w:rsidR="002C1538" w:rsidRDefault="002C1538" w:rsidP="002C1538">
      <w:pPr>
        <w:pStyle w:val="ListParagraph"/>
        <w:ind w:firstLine="0"/>
        <w:rPr>
          <w:b/>
          <w:sz w:val="24"/>
          <w:szCs w:val="24"/>
        </w:rPr>
      </w:pPr>
    </w:p>
    <w:p w14:paraId="5E57C679" w14:textId="77777777" w:rsidR="002C1538" w:rsidRDefault="002C1538" w:rsidP="002C1538">
      <w:pPr>
        <w:pStyle w:val="ListParagraph"/>
        <w:ind w:firstLine="0"/>
        <w:rPr>
          <w:b/>
          <w:sz w:val="24"/>
          <w:szCs w:val="24"/>
        </w:rPr>
      </w:pPr>
    </w:p>
    <w:p w14:paraId="686606CB" w14:textId="77777777" w:rsidR="002C1538" w:rsidRDefault="002C1538" w:rsidP="002C1538">
      <w:pPr>
        <w:pStyle w:val="ListParagraph"/>
        <w:ind w:firstLine="0"/>
        <w:rPr>
          <w:b/>
          <w:sz w:val="24"/>
          <w:szCs w:val="24"/>
        </w:rPr>
      </w:pPr>
    </w:p>
    <w:p w14:paraId="2D1F76BC" w14:textId="77777777" w:rsidR="002C1538" w:rsidRPr="00861F2A" w:rsidRDefault="002C1538" w:rsidP="002C1538">
      <w:r>
        <w:tab/>
      </w:r>
    </w:p>
    <w:tbl>
      <w:tblPr>
        <w:tblStyle w:val="TableGrid"/>
        <w:tblW w:w="0" w:type="auto"/>
        <w:tblInd w:w="-5" w:type="dxa"/>
        <w:tblLook w:val="04A0" w:firstRow="1" w:lastRow="0" w:firstColumn="1" w:lastColumn="0" w:noHBand="0" w:noVBand="1"/>
      </w:tblPr>
      <w:tblGrid>
        <w:gridCol w:w="2254"/>
        <w:gridCol w:w="2254"/>
        <w:gridCol w:w="2254"/>
        <w:gridCol w:w="2254"/>
      </w:tblGrid>
      <w:tr w:rsidR="002C1538" w14:paraId="6824B862" w14:textId="77777777" w:rsidTr="00D82F6E">
        <w:tc>
          <w:tcPr>
            <w:tcW w:w="2254" w:type="dxa"/>
          </w:tcPr>
          <w:p w14:paraId="2B1ACDBC" w14:textId="77777777" w:rsidR="002C1538" w:rsidRDefault="002C1538" w:rsidP="00D82F6E">
            <w:r>
              <w:lastRenderedPageBreak/>
              <w:t>Features</w:t>
            </w:r>
          </w:p>
        </w:tc>
        <w:tc>
          <w:tcPr>
            <w:tcW w:w="2254" w:type="dxa"/>
          </w:tcPr>
          <w:p w14:paraId="3E536B0E" w14:textId="77777777" w:rsidR="002C1538" w:rsidRDefault="002C1538" w:rsidP="00D82F6E">
            <w:proofErr w:type="spellStart"/>
            <w:r>
              <w:t>IPhone</w:t>
            </w:r>
            <w:proofErr w:type="spellEnd"/>
            <w:r>
              <w:t xml:space="preserve"> XS</w:t>
            </w:r>
          </w:p>
          <w:p w14:paraId="213ED60C" w14:textId="77777777" w:rsidR="002C1538" w:rsidRDefault="002C1538" w:rsidP="00D82F6E"/>
        </w:tc>
        <w:tc>
          <w:tcPr>
            <w:tcW w:w="2254" w:type="dxa"/>
          </w:tcPr>
          <w:p w14:paraId="02A65BA9" w14:textId="77777777" w:rsidR="002C1538" w:rsidRDefault="002C1538" w:rsidP="00D82F6E">
            <w:proofErr w:type="spellStart"/>
            <w:r>
              <w:t>Oppo</w:t>
            </w:r>
            <w:proofErr w:type="spellEnd"/>
            <w:r>
              <w:t xml:space="preserve"> A53</w:t>
            </w:r>
          </w:p>
        </w:tc>
        <w:tc>
          <w:tcPr>
            <w:tcW w:w="2254" w:type="dxa"/>
          </w:tcPr>
          <w:p w14:paraId="431718F1" w14:textId="77777777" w:rsidR="002C1538" w:rsidRDefault="002C1538" w:rsidP="00D82F6E">
            <w:r>
              <w:t>Samsung galaxy s20 ultra 5G</w:t>
            </w:r>
          </w:p>
        </w:tc>
      </w:tr>
      <w:tr w:rsidR="002C1538" w14:paraId="34E967A3" w14:textId="77777777" w:rsidTr="00D82F6E">
        <w:tc>
          <w:tcPr>
            <w:tcW w:w="2254" w:type="dxa"/>
          </w:tcPr>
          <w:p w14:paraId="63C2687B" w14:textId="77777777" w:rsidR="002C1538" w:rsidRDefault="002C1538" w:rsidP="00D82F6E">
            <w:r>
              <w:t>camera</w:t>
            </w:r>
          </w:p>
        </w:tc>
        <w:tc>
          <w:tcPr>
            <w:tcW w:w="2254" w:type="dxa"/>
          </w:tcPr>
          <w:p w14:paraId="342F3191" w14:textId="77777777" w:rsidR="002C1538" w:rsidRDefault="002C1538" w:rsidP="00D82F6E">
            <w:r>
              <w:t>12 MP+ 12MP</w:t>
            </w:r>
          </w:p>
        </w:tc>
        <w:tc>
          <w:tcPr>
            <w:tcW w:w="2254" w:type="dxa"/>
          </w:tcPr>
          <w:p w14:paraId="118D5D52" w14:textId="77777777" w:rsidR="002C1538" w:rsidRDefault="002C1538" w:rsidP="00D82F6E">
            <w:r>
              <w:t>13 MP+ 2 MP+ 2MP</w:t>
            </w:r>
          </w:p>
        </w:tc>
        <w:tc>
          <w:tcPr>
            <w:tcW w:w="2254" w:type="dxa"/>
          </w:tcPr>
          <w:p w14:paraId="7741DDDD" w14:textId="77777777" w:rsidR="002C1538" w:rsidRDefault="002C1538" w:rsidP="00D82F6E">
            <w:r>
              <w:t>108 MP+48 MP+12 MP</w:t>
            </w:r>
          </w:p>
        </w:tc>
      </w:tr>
      <w:tr w:rsidR="002C1538" w14:paraId="6CD3ECE8" w14:textId="77777777" w:rsidTr="00D82F6E">
        <w:tc>
          <w:tcPr>
            <w:tcW w:w="2254" w:type="dxa"/>
          </w:tcPr>
          <w:p w14:paraId="7939B7E5" w14:textId="77777777" w:rsidR="002C1538" w:rsidRDefault="002C1538" w:rsidP="00D82F6E">
            <w:r>
              <w:t>Battery</w:t>
            </w:r>
          </w:p>
        </w:tc>
        <w:tc>
          <w:tcPr>
            <w:tcW w:w="2254" w:type="dxa"/>
          </w:tcPr>
          <w:p w14:paraId="3650CAAC" w14:textId="77777777" w:rsidR="002C1538" w:rsidRDefault="002C1538" w:rsidP="00D82F6E">
            <w:r>
              <w:t>2658 MAH</w:t>
            </w:r>
          </w:p>
        </w:tc>
        <w:tc>
          <w:tcPr>
            <w:tcW w:w="2254" w:type="dxa"/>
          </w:tcPr>
          <w:p w14:paraId="547BF356" w14:textId="77777777" w:rsidR="002C1538" w:rsidRDefault="002C1538" w:rsidP="00D82F6E">
            <w:r>
              <w:t>5000 MAH</w:t>
            </w:r>
          </w:p>
        </w:tc>
        <w:tc>
          <w:tcPr>
            <w:tcW w:w="2254" w:type="dxa"/>
          </w:tcPr>
          <w:p w14:paraId="323315B1" w14:textId="77777777" w:rsidR="002C1538" w:rsidRDefault="002C1538" w:rsidP="00D82F6E">
            <w:r>
              <w:t>5000 MAH</w:t>
            </w:r>
          </w:p>
        </w:tc>
      </w:tr>
      <w:tr w:rsidR="002C1538" w14:paraId="5D14E298" w14:textId="77777777" w:rsidTr="00D82F6E">
        <w:tc>
          <w:tcPr>
            <w:tcW w:w="2254" w:type="dxa"/>
          </w:tcPr>
          <w:p w14:paraId="193476AC" w14:textId="77777777" w:rsidR="002C1538" w:rsidRDefault="002C1538" w:rsidP="00D82F6E">
            <w:r>
              <w:t>Display</w:t>
            </w:r>
          </w:p>
        </w:tc>
        <w:tc>
          <w:tcPr>
            <w:tcW w:w="2254" w:type="dxa"/>
          </w:tcPr>
          <w:p w14:paraId="0CB957AA" w14:textId="77777777" w:rsidR="002C1538" w:rsidRDefault="002C1538" w:rsidP="00D82F6E">
            <w:r>
              <w:t>14.73 cm</w:t>
            </w:r>
          </w:p>
        </w:tc>
        <w:tc>
          <w:tcPr>
            <w:tcW w:w="2254" w:type="dxa"/>
          </w:tcPr>
          <w:p w14:paraId="3D64CA8F" w14:textId="77777777" w:rsidR="002C1538" w:rsidRDefault="002C1538" w:rsidP="00D82F6E">
            <w:r>
              <w:t>16.51 cm</w:t>
            </w:r>
          </w:p>
        </w:tc>
        <w:tc>
          <w:tcPr>
            <w:tcW w:w="2254" w:type="dxa"/>
          </w:tcPr>
          <w:p w14:paraId="5EBB9375" w14:textId="77777777" w:rsidR="002C1538" w:rsidRDefault="002C1538" w:rsidP="00D82F6E">
            <w:r>
              <w:t>17.53 cm</w:t>
            </w:r>
          </w:p>
        </w:tc>
      </w:tr>
      <w:tr w:rsidR="002C1538" w14:paraId="4DE50EF2" w14:textId="77777777" w:rsidTr="00D82F6E">
        <w:tc>
          <w:tcPr>
            <w:tcW w:w="2254" w:type="dxa"/>
          </w:tcPr>
          <w:p w14:paraId="0545BB10" w14:textId="77777777" w:rsidR="002C1538" w:rsidRDefault="002C1538" w:rsidP="00D82F6E">
            <w:r>
              <w:t>ram</w:t>
            </w:r>
          </w:p>
        </w:tc>
        <w:tc>
          <w:tcPr>
            <w:tcW w:w="2254" w:type="dxa"/>
          </w:tcPr>
          <w:p w14:paraId="5F26001F" w14:textId="77777777" w:rsidR="002C1538" w:rsidRDefault="002C1538" w:rsidP="00D82F6E">
            <w:r>
              <w:t>4 GB</w:t>
            </w:r>
          </w:p>
        </w:tc>
        <w:tc>
          <w:tcPr>
            <w:tcW w:w="2254" w:type="dxa"/>
          </w:tcPr>
          <w:p w14:paraId="4FDF7EA7" w14:textId="77777777" w:rsidR="002C1538" w:rsidRDefault="002C1538" w:rsidP="00D82F6E">
            <w:r>
              <w:t>64 GB</w:t>
            </w:r>
          </w:p>
        </w:tc>
        <w:tc>
          <w:tcPr>
            <w:tcW w:w="2254" w:type="dxa"/>
          </w:tcPr>
          <w:p w14:paraId="4C0A9AE5" w14:textId="77777777" w:rsidR="002C1538" w:rsidRDefault="002C1538" w:rsidP="00D82F6E">
            <w:r>
              <w:t>128 GB</w:t>
            </w:r>
          </w:p>
        </w:tc>
      </w:tr>
      <w:tr w:rsidR="002C1538" w14:paraId="54209300" w14:textId="77777777" w:rsidTr="00D82F6E">
        <w:tc>
          <w:tcPr>
            <w:tcW w:w="2254" w:type="dxa"/>
          </w:tcPr>
          <w:p w14:paraId="677B25E4" w14:textId="77777777" w:rsidR="002C1538" w:rsidRDefault="002C1538" w:rsidP="00D82F6E">
            <w:r>
              <w:t>price</w:t>
            </w:r>
          </w:p>
        </w:tc>
        <w:tc>
          <w:tcPr>
            <w:tcW w:w="2254" w:type="dxa"/>
          </w:tcPr>
          <w:p w14:paraId="7A697CB5" w14:textId="77777777" w:rsidR="002C1538" w:rsidRDefault="002C1538" w:rsidP="00D82F6E">
            <w:r>
              <w:t>RS 59,999</w:t>
            </w:r>
          </w:p>
        </w:tc>
        <w:tc>
          <w:tcPr>
            <w:tcW w:w="2254" w:type="dxa"/>
          </w:tcPr>
          <w:p w14:paraId="3BE226A3" w14:textId="77777777" w:rsidR="002C1538" w:rsidRDefault="002C1538" w:rsidP="00D82F6E">
            <w:r>
              <w:t>RS 15,990</w:t>
            </w:r>
          </w:p>
        </w:tc>
        <w:tc>
          <w:tcPr>
            <w:tcW w:w="2254" w:type="dxa"/>
          </w:tcPr>
          <w:p w14:paraId="6DF110DB" w14:textId="77777777" w:rsidR="002C1538" w:rsidRDefault="002C1538" w:rsidP="00D82F6E">
            <w:r>
              <w:t>RS 97,999</w:t>
            </w:r>
          </w:p>
        </w:tc>
      </w:tr>
    </w:tbl>
    <w:p w14:paraId="00B44125" w14:textId="77777777" w:rsidR="002C1538" w:rsidRPr="0092418B" w:rsidRDefault="002C1538" w:rsidP="002C1538">
      <w:pPr>
        <w:rPr>
          <w:b/>
          <w:u w:val="single"/>
        </w:rPr>
      </w:pPr>
      <w:r>
        <w:tab/>
      </w:r>
    </w:p>
    <w:p w14:paraId="1E33C943" w14:textId="77777777" w:rsidR="002C1538" w:rsidRDefault="002C1538" w:rsidP="002C1538">
      <w:pPr>
        <w:pStyle w:val="ListParagraph"/>
        <w:ind w:firstLine="0"/>
        <w:rPr>
          <w:b/>
          <w:sz w:val="24"/>
          <w:szCs w:val="24"/>
        </w:rPr>
      </w:pPr>
    </w:p>
    <w:p w14:paraId="43BCD83F" w14:textId="77777777" w:rsidR="002C1538" w:rsidRPr="00F70C1A" w:rsidRDefault="002C1538" w:rsidP="002C1538">
      <w:pPr>
        <w:rPr>
          <w:b/>
          <w:sz w:val="24"/>
          <w:szCs w:val="24"/>
        </w:rPr>
      </w:pPr>
      <w:r w:rsidRPr="00F70C1A">
        <w:rPr>
          <w:b/>
          <w:sz w:val="24"/>
          <w:szCs w:val="24"/>
        </w:rPr>
        <w:t>SWOT Analysis</w:t>
      </w:r>
    </w:p>
    <w:p w14:paraId="3EC0C41D" w14:textId="77777777" w:rsidR="002C1538" w:rsidRPr="00B20C57" w:rsidRDefault="002C1538" w:rsidP="002C1538">
      <w:pPr>
        <w:rPr>
          <w:b/>
        </w:rPr>
      </w:pPr>
    </w:p>
    <w:p w14:paraId="043058D1" w14:textId="77777777" w:rsidR="002C1538" w:rsidRPr="00B20C57" w:rsidRDefault="002C1538" w:rsidP="002C1538">
      <w:pPr>
        <w:ind w:firstLine="720"/>
        <w:rPr>
          <w:b/>
        </w:rPr>
      </w:pPr>
      <w:r w:rsidRPr="00B20C57">
        <w:rPr>
          <w:b/>
        </w:rPr>
        <w:t xml:space="preserve">Strength: </w:t>
      </w:r>
    </w:p>
    <w:p w14:paraId="4DCBF9F4" w14:textId="77777777" w:rsidR="002C1538" w:rsidRPr="00861F2A" w:rsidRDefault="002C1538" w:rsidP="002C1538">
      <w:pPr>
        <w:pStyle w:val="ListParagraph"/>
        <w:numPr>
          <w:ilvl w:val="1"/>
          <w:numId w:val="13"/>
        </w:numPr>
        <w:spacing w:after="160" w:line="259" w:lineRule="auto"/>
      </w:pPr>
      <w:r w:rsidRPr="00861F2A">
        <w:t>Newer and better products.</w:t>
      </w:r>
    </w:p>
    <w:p w14:paraId="2540F00A" w14:textId="77777777" w:rsidR="002C1538" w:rsidRPr="00861F2A" w:rsidRDefault="002C1538" w:rsidP="002C1538">
      <w:pPr>
        <w:pStyle w:val="ListParagraph"/>
        <w:numPr>
          <w:ilvl w:val="1"/>
          <w:numId w:val="13"/>
        </w:numPr>
        <w:spacing w:after="160" w:line="259" w:lineRule="auto"/>
      </w:pPr>
      <w:r w:rsidRPr="00861F2A">
        <w:t>phones are available at affordable prices.</w:t>
      </w:r>
    </w:p>
    <w:p w14:paraId="474586C6" w14:textId="77777777" w:rsidR="002C1538" w:rsidRPr="00861F2A" w:rsidRDefault="002C1538" w:rsidP="002C1538">
      <w:pPr>
        <w:pStyle w:val="ListParagraph"/>
        <w:numPr>
          <w:ilvl w:val="1"/>
          <w:numId w:val="13"/>
        </w:numPr>
        <w:spacing w:after="160" w:line="259" w:lineRule="auto"/>
      </w:pPr>
      <w:r w:rsidRPr="00861F2A">
        <w:t>Hi-end Technology</w:t>
      </w:r>
    </w:p>
    <w:p w14:paraId="51503D49" w14:textId="77777777" w:rsidR="002C1538" w:rsidRPr="00B20C57" w:rsidRDefault="002C1538" w:rsidP="002C1538">
      <w:pPr>
        <w:ind w:firstLine="720"/>
        <w:rPr>
          <w:b/>
        </w:rPr>
      </w:pPr>
      <w:r w:rsidRPr="00B20C57">
        <w:rPr>
          <w:b/>
        </w:rPr>
        <w:t>Weakness:</w:t>
      </w:r>
    </w:p>
    <w:p w14:paraId="0E4BEDD1" w14:textId="77777777" w:rsidR="002C1538" w:rsidRPr="00861F2A" w:rsidRDefault="002C1538" w:rsidP="002C1538">
      <w:pPr>
        <w:pStyle w:val="ListParagraph"/>
        <w:numPr>
          <w:ilvl w:val="2"/>
          <w:numId w:val="14"/>
        </w:numPr>
        <w:spacing w:after="160" w:line="259" w:lineRule="auto"/>
      </w:pPr>
      <w:r w:rsidRPr="00861F2A">
        <w:t>Internet speed on mobile</w:t>
      </w:r>
    </w:p>
    <w:p w14:paraId="11EF2BAB" w14:textId="77777777" w:rsidR="002C1538" w:rsidRPr="00861F2A" w:rsidRDefault="002C1538" w:rsidP="002C1538">
      <w:pPr>
        <w:pStyle w:val="ListParagraph"/>
        <w:numPr>
          <w:ilvl w:val="2"/>
          <w:numId w:val="14"/>
        </w:numPr>
        <w:spacing w:after="160" w:line="259" w:lineRule="auto"/>
      </w:pPr>
      <w:r w:rsidRPr="00861F2A">
        <w:t>Highly competitive</w:t>
      </w:r>
    </w:p>
    <w:p w14:paraId="1F6AF034" w14:textId="77777777" w:rsidR="002C1538" w:rsidRPr="00861F2A" w:rsidRDefault="002C1538" w:rsidP="002C1538">
      <w:pPr>
        <w:pStyle w:val="ListParagraph"/>
        <w:numPr>
          <w:ilvl w:val="2"/>
          <w:numId w:val="14"/>
        </w:numPr>
        <w:spacing w:after="160" w:line="259" w:lineRule="auto"/>
      </w:pPr>
      <w:r w:rsidRPr="00861F2A">
        <w:t>Through R&amp;D required</w:t>
      </w:r>
    </w:p>
    <w:p w14:paraId="648DAD64" w14:textId="77777777" w:rsidR="002C1538" w:rsidRPr="00861F2A" w:rsidRDefault="002C1538" w:rsidP="002C1538">
      <w:pPr>
        <w:pStyle w:val="ListParagraph"/>
        <w:numPr>
          <w:ilvl w:val="2"/>
          <w:numId w:val="14"/>
        </w:numPr>
        <w:spacing w:after="160" w:line="259" w:lineRule="auto"/>
      </w:pPr>
      <w:r>
        <w:t>Low end products yield</w:t>
      </w:r>
      <w:r w:rsidRPr="00861F2A">
        <w:t xml:space="preserve"> very less margin</w:t>
      </w:r>
    </w:p>
    <w:p w14:paraId="2A41BF81" w14:textId="77777777" w:rsidR="002C1538" w:rsidRDefault="002C1538" w:rsidP="002C1538">
      <w:pPr>
        <w:ind w:firstLine="720"/>
      </w:pPr>
    </w:p>
    <w:p w14:paraId="375C7A1A" w14:textId="77777777" w:rsidR="002C1538" w:rsidRPr="00B20C57" w:rsidRDefault="002C1538" w:rsidP="002C1538">
      <w:pPr>
        <w:ind w:firstLine="720"/>
        <w:rPr>
          <w:b/>
        </w:rPr>
      </w:pPr>
      <w:proofErr w:type="spellStart"/>
      <w:r w:rsidRPr="00B20C57">
        <w:rPr>
          <w:b/>
        </w:rPr>
        <w:t>Oppurtunities</w:t>
      </w:r>
      <w:proofErr w:type="spellEnd"/>
      <w:r w:rsidRPr="00B20C57">
        <w:rPr>
          <w:b/>
        </w:rPr>
        <w:t>:</w:t>
      </w:r>
    </w:p>
    <w:p w14:paraId="71C500CC" w14:textId="77777777" w:rsidR="002C1538" w:rsidRPr="00861F2A" w:rsidRDefault="002C1538" w:rsidP="002C1538">
      <w:pPr>
        <w:pStyle w:val="ListParagraph"/>
        <w:numPr>
          <w:ilvl w:val="2"/>
          <w:numId w:val="15"/>
        </w:numPr>
        <w:spacing w:after="160" w:line="259" w:lineRule="auto"/>
      </w:pPr>
      <w:r w:rsidRPr="00861F2A">
        <w:t>Rising data usage</w:t>
      </w:r>
    </w:p>
    <w:p w14:paraId="2DBC8BA5" w14:textId="77777777" w:rsidR="002C1538" w:rsidRPr="00861F2A" w:rsidRDefault="002C1538" w:rsidP="002C1538">
      <w:pPr>
        <w:pStyle w:val="ListParagraph"/>
        <w:numPr>
          <w:ilvl w:val="2"/>
          <w:numId w:val="15"/>
        </w:numPr>
        <w:spacing w:after="160" w:line="259" w:lineRule="auto"/>
      </w:pPr>
      <w:r w:rsidRPr="00861F2A">
        <w:t>Growing rural numbers</w:t>
      </w:r>
    </w:p>
    <w:p w14:paraId="35460465" w14:textId="77777777" w:rsidR="002C1538" w:rsidRDefault="002C1538" w:rsidP="002C1538"/>
    <w:p w14:paraId="5A236D28" w14:textId="77777777" w:rsidR="002C1538" w:rsidRDefault="002C1538" w:rsidP="002C1538">
      <w:pPr>
        <w:ind w:firstLine="720"/>
        <w:rPr>
          <w:b/>
        </w:rPr>
      </w:pPr>
      <w:r>
        <w:rPr>
          <w:b/>
        </w:rPr>
        <w:t>Threat:</w:t>
      </w:r>
    </w:p>
    <w:p w14:paraId="1C1F88E6" w14:textId="77777777" w:rsidR="002C1538" w:rsidRPr="00861F2A" w:rsidRDefault="002C1538" w:rsidP="002C1538">
      <w:pPr>
        <w:pStyle w:val="ListParagraph"/>
        <w:numPr>
          <w:ilvl w:val="2"/>
          <w:numId w:val="16"/>
        </w:numPr>
        <w:spacing w:after="160" w:line="259" w:lineRule="auto"/>
        <w:rPr>
          <w:b/>
        </w:rPr>
      </w:pPr>
      <w:r w:rsidRPr="00861F2A">
        <w:t>Competition</w:t>
      </w:r>
    </w:p>
    <w:p w14:paraId="00D3B294" w14:textId="77777777" w:rsidR="002C1538" w:rsidRDefault="002C1538" w:rsidP="002C1538">
      <w:pPr>
        <w:pStyle w:val="ListParagraph"/>
        <w:numPr>
          <w:ilvl w:val="2"/>
          <w:numId w:val="16"/>
        </w:numPr>
        <w:spacing w:after="160" w:line="259" w:lineRule="auto"/>
      </w:pPr>
      <w:r w:rsidRPr="00861F2A">
        <w:t>Virus attack</w:t>
      </w:r>
    </w:p>
    <w:p w14:paraId="54769522" w14:textId="77777777" w:rsidR="002C1538" w:rsidRDefault="002C1538" w:rsidP="002C1538">
      <w:pPr>
        <w:pStyle w:val="ListParagraph"/>
        <w:ind w:firstLine="0"/>
        <w:rPr>
          <w:b/>
          <w:sz w:val="24"/>
          <w:szCs w:val="24"/>
        </w:rPr>
      </w:pPr>
    </w:p>
    <w:p w14:paraId="64440A20" w14:textId="77777777" w:rsidR="002C1538" w:rsidRDefault="002C1538" w:rsidP="002C1538">
      <w:pPr>
        <w:pStyle w:val="ListParagraph"/>
        <w:ind w:firstLine="0"/>
        <w:rPr>
          <w:b/>
          <w:sz w:val="24"/>
          <w:szCs w:val="24"/>
        </w:rPr>
      </w:pPr>
    </w:p>
    <w:p w14:paraId="21454B96" w14:textId="77777777" w:rsidR="002C1538" w:rsidRDefault="002C1538" w:rsidP="002C1538">
      <w:pPr>
        <w:pStyle w:val="ListParagraph"/>
        <w:ind w:firstLine="0"/>
        <w:rPr>
          <w:b/>
          <w:sz w:val="24"/>
          <w:szCs w:val="24"/>
        </w:rPr>
      </w:pPr>
    </w:p>
    <w:p w14:paraId="7A718AC9" w14:textId="77777777" w:rsidR="002C1538" w:rsidRDefault="002C1538" w:rsidP="002C1538">
      <w:pPr>
        <w:pStyle w:val="ListParagraph"/>
        <w:ind w:firstLine="0"/>
        <w:rPr>
          <w:b/>
          <w:sz w:val="24"/>
          <w:szCs w:val="24"/>
        </w:rPr>
      </w:pPr>
    </w:p>
    <w:p w14:paraId="70E6444B" w14:textId="77777777" w:rsidR="002C1538" w:rsidRDefault="002C1538" w:rsidP="002C1538">
      <w:pPr>
        <w:pStyle w:val="ListParagraph"/>
        <w:ind w:firstLine="0"/>
        <w:rPr>
          <w:b/>
          <w:sz w:val="24"/>
          <w:szCs w:val="24"/>
        </w:rPr>
      </w:pPr>
    </w:p>
    <w:p w14:paraId="4CD6D413" w14:textId="77777777" w:rsidR="002C1538" w:rsidRDefault="002C1538" w:rsidP="002C1538">
      <w:pPr>
        <w:pStyle w:val="ListParagraph"/>
        <w:ind w:firstLine="0"/>
        <w:rPr>
          <w:b/>
          <w:sz w:val="24"/>
          <w:szCs w:val="24"/>
        </w:rPr>
      </w:pPr>
    </w:p>
    <w:p w14:paraId="6892CD38" w14:textId="77777777" w:rsidR="002C1538" w:rsidRDefault="002C1538" w:rsidP="002C1538">
      <w:pPr>
        <w:pStyle w:val="ListParagraph"/>
        <w:ind w:firstLine="0"/>
        <w:rPr>
          <w:b/>
          <w:sz w:val="24"/>
          <w:szCs w:val="24"/>
        </w:rPr>
      </w:pPr>
    </w:p>
    <w:p w14:paraId="62D7C1E5" w14:textId="77777777" w:rsidR="002C1538" w:rsidRDefault="002C1538" w:rsidP="002C1538">
      <w:pPr>
        <w:pStyle w:val="ListParagraph"/>
        <w:ind w:firstLine="0"/>
        <w:rPr>
          <w:b/>
          <w:sz w:val="24"/>
          <w:szCs w:val="24"/>
        </w:rPr>
      </w:pPr>
    </w:p>
    <w:p w14:paraId="0A366542" w14:textId="77777777" w:rsidR="002C1538" w:rsidRDefault="002C1538" w:rsidP="002C1538">
      <w:pPr>
        <w:pStyle w:val="ListParagraph"/>
        <w:ind w:firstLine="0"/>
        <w:rPr>
          <w:b/>
          <w:sz w:val="24"/>
          <w:szCs w:val="24"/>
        </w:rPr>
      </w:pPr>
    </w:p>
    <w:p w14:paraId="63D73A24" w14:textId="77777777" w:rsidR="002C1538" w:rsidRDefault="002C1538" w:rsidP="002C1538">
      <w:pPr>
        <w:pStyle w:val="ListParagraph"/>
        <w:ind w:firstLine="0"/>
        <w:rPr>
          <w:b/>
          <w:sz w:val="24"/>
          <w:szCs w:val="24"/>
        </w:rPr>
      </w:pPr>
    </w:p>
    <w:p w14:paraId="63B284BF" w14:textId="52DE5483" w:rsidR="002C1538" w:rsidRDefault="002C1538" w:rsidP="002C1538"/>
    <w:p w14:paraId="365D12D6" w14:textId="2BA86F24" w:rsidR="002C1538" w:rsidRDefault="002C1538" w:rsidP="002C1538"/>
    <w:p w14:paraId="14FB8402" w14:textId="77777777" w:rsidR="002C1538" w:rsidRDefault="002C1538" w:rsidP="002C1538">
      <w:pPr>
        <w:rPr>
          <w:b/>
        </w:rPr>
      </w:pPr>
      <w:r w:rsidRPr="00FF6A9C">
        <w:rPr>
          <w:b/>
        </w:rPr>
        <w:lastRenderedPageBreak/>
        <w:t>High level requirements:</w:t>
      </w:r>
    </w:p>
    <w:p w14:paraId="10040DFB" w14:textId="77777777" w:rsidR="002C1538" w:rsidRPr="00C30F8F" w:rsidRDefault="002C1538" w:rsidP="002C1538">
      <w:pPr>
        <w:pStyle w:val="ListParagraph"/>
        <w:numPr>
          <w:ilvl w:val="1"/>
          <w:numId w:val="17"/>
        </w:numPr>
        <w:spacing w:after="160" w:line="259" w:lineRule="auto"/>
      </w:pPr>
      <w:r w:rsidRPr="00C30F8F">
        <w:t>Performance</w:t>
      </w:r>
    </w:p>
    <w:p w14:paraId="06991414" w14:textId="77777777" w:rsidR="002C1538" w:rsidRPr="00C30F8F" w:rsidRDefault="002C1538" w:rsidP="002C1538">
      <w:pPr>
        <w:pStyle w:val="ListParagraph"/>
        <w:numPr>
          <w:ilvl w:val="1"/>
          <w:numId w:val="17"/>
        </w:numPr>
        <w:spacing w:after="160" w:line="259" w:lineRule="auto"/>
      </w:pPr>
      <w:r w:rsidRPr="00C30F8F">
        <w:t>Scalability</w:t>
      </w:r>
    </w:p>
    <w:p w14:paraId="39A3F817" w14:textId="77777777" w:rsidR="002C1538" w:rsidRPr="00C30F8F" w:rsidRDefault="002C1538" w:rsidP="002C1538">
      <w:pPr>
        <w:pStyle w:val="ListParagraph"/>
        <w:numPr>
          <w:ilvl w:val="1"/>
          <w:numId w:val="17"/>
        </w:numPr>
        <w:spacing w:after="160" w:line="259" w:lineRule="auto"/>
      </w:pPr>
      <w:r w:rsidRPr="00C30F8F">
        <w:t>Reliability</w:t>
      </w:r>
    </w:p>
    <w:p w14:paraId="6271665E" w14:textId="77777777" w:rsidR="002C1538" w:rsidRPr="00C30F8F" w:rsidRDefault="002C1538" w:rsidP="002C1538">
      <w:pPr>
        <w:pStyle w:val="ListParagraph"/>
        <w:numPr>
          <w:ilvl w:val="1"/>
          <w:numId w:val="17"/>
        </w:numPr>
        <w:spacing w:after="160" w:line="259" w:lineRule="auto"/>
      </w:pPr>
      <w:r w:rsidRPr="00C30F8F">
        <w:t>Availability</w:t>
      </w:r>
    </w:p>
    <w:p w14:paraId="33710016" w14:textId="77777777" w:rsidR="002C1538" w:rsidRPr="00C30F8F" w:rsidRDefault="002C1538" w:rsidP="002C1538">
      <w:pPr>
        <w:pStyle w:val="ListParagraph"/>
        <w:numPr>
          <w:ilvl w:val="1"/>
          <w:numId w:val="17"/>
        </w:numPr>
        <w:spacing w:after="160" w:line="259" w:lineRule="auto"/>
      </w:pPr>
      <w:r w:rsidRPr="00C30F8F">
        <w:t>Serviceability</w:t>
      </w:r>
    </w:p>
    <w:p w14:paraId="111D20F7" w14:textId="77777777" w:rsidR="002C1538" w:rsidRPr="00C30F8F" w:rsidRDefault="002C1538" w:rsidP="002C1538">
      <w:pPr>
        <w:pStyle w:val="ListParagraph"/>
        <w:numPr>
          <w:ilvl w:val="1"/>
          <w:numId w:val="17"/>
        </w:numPr>
        <w:spacing w:after="160" w:line="259" w:lineRule="auto"/>
      </w:pPr>
      <w:r w:rsidRPr="00C30F8F">
        <w:t>Maintainability</w:t>
      </w:r>
    </w:p>
    <w:p w14:paraId="25865675" w14:textId="77777777" w:rsidR="002C1538" w:rsidRDefault="002C1538" w:rsidP="002C1538">
      <w:pPr>
        <w:rPr>
          <w:b/>
        </w:rPr>
      </w:pPr>
    </w:p>
    <w:p w14:paraId="2DAF9F38" w14:textId="77777777" w:rsidR="002C1538" w:rsidRDefault="002C1538" w:rsidP="002C1538">
      <w:pPr>
        <w:rPr>
          <w:b/>
        </w:rPr>
      </w:pPr>
      <w:r>
        <w:rPr>
          <w:b/>
        </w:rPr>
        <w:t>Low level requirements:</w:t>
      </w:r>
    </w:p>
    <w:p w14:paraId="457C0395" w14:textId="77777777" w:rsidR="002C1538" w:rsidRPr="00C30F8F" w:rsidRDefault="002C1538" w:rsidP="002C1538">
      <w:pPr>
        <w:pStyle w:val="ListParagraph"/>
        <w:numPr>
          <w:ilvl w:val="1"/>
          <w:numId w:val="18"/>
        </w:numPr>
        <w:spacing w:after="160" w:line="259" w:lineRule="auto"/>
      </w:pPr>
      <w:r w:rsidRPr="00C30F8F">
        <w:t>Authentication</w:t>
      </w:r>
    </w:p>
    <w:p w14:paraId="41A2359C" w14:textId="77777777" w:rsidR="002C1538" w:rsidRDefault="002C1538" w:rsidP="002C1538">
      <w:pPr>
        <w:pStyle w:val="ListParagraph"/>
        <w:numPr>
          <w:ilvl w:val="1"/>
          <w:numId w:val="18"/>
        </w:numPr>
        <w:spacing w:after="160" w:line="259" w:lineRule="auto"/>
      </w:pPr>
      <w:r w:rsidRPr="00C30F8F">
        <w:t>Authorization levels</w:t>
      </w:r>
    </w:p>
    <w:p w14:paraId="06EF6A48" w14:textId="77777777" w:rsidR="002C1538" w:rsidRDefault="002C1538" w:rsidP="002C1538">
      <w:pPr>
        <w:pStyle w:val="ListParagraph"/>
        <w:spacing w:after="160" w:line="259" w:lineRule="auto"/>
        <w:ind w:left="1440" w:firstLine="0"/>
      </w:pPr>
    </w:p>
    <w:p w14:paraId="29CD0002" w14:textId="77777777" w:rsidR="002C1538" w:rsidRPr="006F1C7B" w:rsidRDefault="002C1538" w:rsidP="002C1538">
      <w:pPr>
        <w:spacing w:after="160" w:line="259" w:lineRule="auto"/>
        <w:ind w:firstLine="0"/>
        <w:rPr>
          <w:b/>
          <w:u w:val="single"/>
        </w:rPr>
      </w:pPr>
      <w:r>
        <w:t xml:space="preserve">        </w:t>
      </w:r>
      <w:r w:rsidRPr="006F1C7B">
        <w:rPr>
          <w:b/>
          <w:u w:val="single"/>
        </w:rPr>
        <w:t>TESTING</w:t>
      </w:r>
    </w:p>
    <w:p w14:paraId="38861AE1" w14:textId="77777777" w:rsidR="002C1538" w:rsidRPr="006F1C7B" w:rsidRDefault="002C1538" w:rsidP="002C1538">
      <w:pPr>
        <w:spacing w:after="160" w:line="259" w:lineRule="auto"/>
        <w:ind w:firstLine="0"/>
        <w:rPr>
          <w:b/>
          <w:u w:val="single"/>
        </w:rPr>
      </w:pPr>
      <w:r w:rsidRPr="006F1C7B">
        <w:rPr>
          <w:b/>
        </w:rPr>
        <w:t xml:space="preserve">        </w:t>
      </w:r>
      <w:r w:rsidRPr="006F1C7B">
        <w:rPr>
          <w:b/>
          <w:u w:val="single"/>
        </w:rPr>
        <w:t>SCENARIO BASED TESTCASES</w:t>
      </w:r>
    </w:p>
    <w:p w14:paraId="0BC1EE87" w14:textId="77777777" w:rsidR="002C1538" w:rsidRDefault="002C1538" w:rsidP="002C1538">
      <w:pPr>
        <w:pStyle w:val="ListParagraph"/>
        <w:spacing w:after="160" w:line="259" w:lineRule="auto"/>
        <w:ind w:firstLine="0"/>
      </w:pPr>
    </w:p>
    <w:tbl>
      <w:tblPr>
        <w:tblStyle w:val="TableGrid"/>
        <w:tblW w:w="0" w:type="auto"/>
        <w:tblInd w:w="720" w:type="dxa"/>
        <w:tblLook w:val="04A0" w:firstRow="1" w:lastRow="0" w:firstColumn="1" w:lastColumn="0" w:noHBand="0" w:noVBand="1"/>
      </w:tblPr>
      <w:tblGrid>
        <w:gridCol w:w="1117"/>
        <w:gridCol w:w="1593"/>
        <w:gridCol w:w="1515"/>
        <w:gridCol w:w="1451"/>
        <w:gridCol w:w="1451"/>
        <w:gridCol w:w="1410"/>
        <w:gridCol w:w="1129"/>
      </w:tblGrid>
      <w:tr w:rsidR="002C1538" w14:paraId="3D1F8BE4" w14:textId="77777777" w:rsidTr="00D82F6E">
        <w:tc>
          <w:tcPr>
            <w:tcW w:w="1117" w:type="dxa"/>
          </w:tcPr>
          <w:p w14:paraId="29E85AC8" w14:textId="77777777" w:rsidR="002C1538" w:rsidRDefault="002C1538" w:rsidP="00D82F6E">
            <w:pPr>
              <w:pStyle w:val="ListParagraph"/>
              <w:spacing w:after="160" w:line="259" w:lineRule="auto"/>
              <w:ind w:left="0" w:firstLine="0"/>
            </w:pPr>
            <w:r>
              <w:t xml:space="preserve">          ID</w:t>
            </w:r>
          </w:p>
        </w:tc>
        <w:tc>
          <w:tcPr>
            <w:tcW w:w="1593" w:type="dxa"/>
          </w:tcPr>
          <w:p w14:paraId="51EF64CD" w14:textId="77777777" w:rsidR="002C1538" w:rsidRDefault="002C1538" w:rsidP="00D82F6E">
            <w:pPr>
              <w:pStyle w:val="ListParagraph"/>
              <w:spacing w:after="160" w:line="259" w:lineRule="auto"/>
              <w:ind w:left="0" w:firstLine="0"/>
            </w:pPr>
            <w:r>
              <w:t>DESCRIPTION</w:t>
            </w:r>
          </w:p>
        </w:tc>
        <w:tc>
          <w:tcPr>
            <w:tcW w:w="1515" w:type="dxa"/>
          </w:tcPr>
          <w:p w14:paraId="67FAE483" w14:textId="77777777" w:rsidR="002C1538" w:rsidRDefault="002C1538" w:rsidP="00D82F6E">
            <w:pPr>
              <w:pStyle w:val="ListParagraph"/>
              <w:spacing w:after="160" w:line="259" w:lineRule="auto"/>
              <w:ind w:left="0" w:firstLine="0"/>
            </w:pPr>
            <w:r>
              <w:t xml:space="preserve">         PRE</w:t>
            </w:r>
          </w:p>
          <w:p w14:paraId="1F1D5FD7" w14:textId="77777777" w:rsidR="002C1538" w:rsidRDefault="002C1538" w:rsidP="00D82F6E">
            <w:pPr>
              <w:pStyle w:val="ListParagraph"/>
              <w:spacing w:after="160" w:line="259" w:lineRule="auto"/>
              <w:ind w:left="0" w:firstLine="0"/>
            </w:pPr>
            <w:r>
              <w:t>CONDITION</w:t>
            </w:r>
          </w:p>
        </w:tc>
        <w:tc>
          <w:tcPr>
            <w:tcW w:w="1451" w:type="dxa"/>
          </w:tcPr>
          <w:p w14:paraId="44F2844F" w14:textId="77777777" w:rsidR="002C1538" w:rsidRDefault="002C1538" w:rsidP="00D82F6E">
            <w:pPr>
              <w:pStyle w:val="ListParagraph"/>
              <w:spacing w:after="160" w:line="259" w:lineRule="auto"/>
              <w:ind w:left="0" w:firstLine="0"/>
            </w:pPr>
            <w:r>
              <w:t>EXPECTED</w:t>
            </w:r>
          </w:p>
          <w:p w14:paraId="26CAB64C" w14:textId="77777777" w:rsidR="002C1538" w:rsidRDefault="002C1538" w:rsidP="00D82F6E">
            <w:pPr>
              <w:pStyle w:val="ListParagraph"/>
              <w:spacing w:after="160" w:line="259" w:lineRule="auto"/>
              <w:ind w:left="0" w:firstLine="0"/>
            </w:pPr>
            <w:r>
              <w:t>OUTPUT</w:t>
            </w:r>
          </w:p>
        </w:tc>
        <w:tc>
          <w:tcPr>
            <w:tcW w:w="1451" w:type="dxa"/>
          </w:tcPr>
          <w:p w14:paraId="49C05527" w14:textId="77777777" w:rsidR="002C1538" w:rsidRDefault="002C1538" w:rsidP="00D82F6E">
            <w:pPr>
              <w:pStyle w:val="ListParagraph"/>
              <w:spacing w:after="160" w:line="259" w:lineRule="auto"/>
              <w:ind w:left="0" w:firstLine="0"/>
            </w:pPr>
            <w:r>
              <w:t>EXPECTED INPUT</w:t>
            </w:r>
          </w:p>
        </w:tc>
        <w:tc>
          <w:tcPr>
            <w:tcW w:w="1410" w:type="dxa"/>
          </w:tcPr>
          <w:p w14:paraId="728FA74F" w14:textId="77777777" w:rsidR="002C1538" w:rsidRDefault="002C1538" w:rsidP="00D82F6E">
            <w:pPr>
              <w:pStyle w:val="ListParagraph"/>
              <w:spacing w:after="160" w:line="259" w:lineRule="auto"/>
              <w:ind w:left="0" w:firstLine="0"/>
            </w:pPr>
            <w:r>
              <w:t>ACTUAL OUTPUT</w:t>
            </w:r>
          </w:p>
        </w:tc>
        <w:tc>
          <w:tcPr>
            <w:tcW w:w="1129" w:type="dxa"/>
          </w:tcPr>
          <w:p w14:paraId="0C12825B" w14:textId="77777777" w:rsidR="002C1538" w:rsidRDefault="002C1538" w:rsidP="00D82F6E">
            <w:pPr>
              <w:pStyle w:val="ListParagraph"/>
              <w:spacing w:after="160" w:line="259" w:lineRule="auto"/>
              <w:ind w:left="0" w:firstLine="0"/>
            </w:pPr>
            <w:r>
              <w:t>PASS/FAIL</w:t>
            </w:r>
          </w:p>
        </w:tc>
      </w:tr>
      <w:tr w:rsidR="002C1538" w14:paraId="434D0599" w14:textId="77777777" w:rsidTr="00D82F6E">
        <w:tc>
          <w:tcPr>
            <w:tcW w:w="1117" w:type="dxa"/>
          </w:tcPr>
          <w:p w14:paraId="7E467175" w14:textId="77777777" w:rsidR="002C1538" w:rsidRDefault="002C1538" w:rsidP="00D82F6E">
            <w:pPr>
              <w:pStyle w:val="ListParagraph"/>
              <w:spacing w:after="160" w:line="259" w:lineRule="auto"/>
              <w:ind w:left="0" w:firstLine="0"/>
            </w:pPr>
            <w:r>
              <w:t xml:space="preserve">        1.</w:t>
            </w:r>
          </w:p>
        </w:tc>
        <w:tc>
          <w:tcPr>
            <w:tcW w:w="1593" w:type="dxa"/>
          </w:tcPr>
          <w:p w14:paraId="6F7B8837" w14:textId="77777777" w:rsidR="002C1538" w:rsidRDefault="002C1538" w:rsidP="00D82F6E">
            <w:pPr>
              <w:pStyle w:val="ListParagraph"/>
              <w:spacing w:after="160" w:line="259" w:lineRule="auto"/>
              <w:ind w:left="0" w:firstLine="0"/>
            </w:pPr>
            <w:r>
              <w:t>Verify that all the touch screen is working properly.</w:t>
            </w:r>
          </w:p>
        </w:tc>
        <w:tc>
          <w:tcPr>
            <w:tcW w:w="1515" w:type="dxa"/>
          </w:tcPr>
          <w:p w14:paraId="7125A9C7" w14:textId="77777777" w:rsidR="002C1538" w:rsidRDefault="002C1538" w:rsidP="00D82F6E">
            <w:pPr>
              <w:pStyle w:val="ListParagraph"/>
              <w:spacing w:after="160" w:line="259" w:lineRule="auto"/>
              <w:ind w:left="0" w:firstLine="0"/>
            </w:pPr>
            <w:r>
              <w:t>Screen is built</w:t>
            </w:r>
          </w:p>
        </w:tc>
        <w:tc>
          <w:tcPr>
            <w:tcW w:w="1451" w:type="dxa"/>
          </w:tcPr>
          <w:p w14:paraId="4CEF249D" w14:textId="77777777" w:rsidR="002C1538" w:rsidRDefault="002C1538" w:rsidP="00D82F6E">
            <w:pPr>
              <w:pStyle w:val="ListParagraph"/>
              <w:spacing w:after="160" w:line="259" w:lineRule="auto"/>
              <w:ind w:left="0" w:firstLine="0"/>
            </w:pPr>
            <w:r>
              <w:t>Users should be able to operate and interact with the screen</w:t>
            </w:r>
          </w:p>
        </w:tc>
        <w:tc>
          <w:tcPr>
            <w:tcW w:w="1451" w:type="dxa"/>
          </w:tcPr>
          <w:p w14:paraId="0D5C757A" w14:textId="77777777" w:rsidR="002C1538" w:rsidRDefault="002C1538" w:rsidP="00D82F6E">
            <w:pPr>
              <w:pStyle w:val="ListParagraph"/>
              <w:spacing w:after="160" w:line="259" w:lineRule="auto"/>
              <w:ind w:left="0" w:firstLine="0"/>
            </w:pPr>
            <w:r>
              <w:t>Users are expected to operate with touch screen.</w:t>
            </w:r>
          </w:p>
        </w:tc>
        <w:tc>
          <w:tcPr>
            <w:tcW w:w="1410" w:type="dxa"/>
          </w:tcPr>
          <w:p w14:paraId="2F138603" w14:textId="77777777" w:rsidR="002C1538" w:rsidRDefault="002C1538" w:rsidP="00D82F6E">
            <w:pPr>
              <w:pStyle w:val="ListParagraph"/>
              <w:spacing w:after="160" w:line="259" w:lineRule="auto"/>
              <w:ind w:left="0" w:firstLine="0"/>
            </w:pPr>
            <w:r>
              <w:t>As expected</w:t>
            </w:r>
          </w:p>
        </w:tc>
        <w:tc>
          <w:tcPr>
            <w:tcW w:w="1129" w:type="dxa"/>
          </w:tcPr>
          <w:p w14:paraId="1B08FFE0" w14:textId="77777777" w:rsidR="002C1538" w:rsidRDefault="002C1538" w:rsidP="00D82F6E">
            <w:pPr>
              <w:pStyle w:val="ListParagraph"/>
              <w:spacing w:after="160" w:line="259" w:lineRule="auto"/>
              <w:ind w:left="0" w:firstLine="0"/>
            </w:pPr>
            <w:r>
              <w:t>PASS</w:t>
            </w:r>
          </w:p>
        </w:tc>
      </w:tr>
      <w:tr w:rsidR="002C1538" w14:paraId="2A38932B" w14:textId="77777777" w:rsidTr="00D82F6E">
        <w:tc>
          <w:tcPr>
            <w:tcW w:w="1117" w:type="dxa"/>
          </w:tcPr>
          <w:p w14:paraId="7CDC9485" w14:textId="77777777" w:rsidR="002C1538" w:rsidRDefault="002C1538" w:rsidP="00D82F6E">
            <w:pPr>
              <w:pStyle w:val="ListParagraph"/>
              <w:spacing w:after="160" w:line="259" w:lineRule="auto"/>
              <w:ind w:left="0" w:firstLine="0"/>
            </w:pPr>
            <w:r>
              <w:t xml:space="preserve">          2.</w:t>
            </w:r>
          </w:p>
        </w:tc>
        <w:tc>
          <w:tcPr>
            <w:tcW w:w="1593" w:type="dxa"/>
          </w:tcPr>
          <w:p w14:paraId="353ABFA2" w14:textId="77777777" w:rsidR="002C1538" w:rsidRDefault="002C1538" w:rsidP="00D82F6E">
            <w:pPr>
              <w:ind w:firstLine="0"/>
            </w:pPr>
            <w:r>
              <w:t xml:space="preserve">Verify that the user can make a call by pressing numbers and hitting the </w:t>
            </w:r>
          </w:p>
          <w:p w14:paraId="29D67382" w14:textId="77777777" w:rsidR="002C1538" w:rsidRDefault="002C1538" w:rsidP="00D82F6E">
            <w:pPr>
              <w:pStyle w:val="ListParagraph"/>
              <w:spacing w:after="160" w:line="259" w:lineRule="auto"/>
              <w:ind w:left="0" w:firstLine="0"/>
            </w:pPr>
            <w:r>
              <w:t>green(calling) button</w:t>
            </w:r>
          </w:p>
        </w:tc>
        <w:tc>
          <w:tcPr>
            <w:tcW w:w="1515" w:type="dxa"/>
          </w:tcPr>
          <w:p w14:paraId="231A0AE9" w14:textId="77777777" w:rsidR="002C1538" w:rsidRDefault="002C1538" w:rsidP="00D82F6E">
            <w:pPr>
              <w:pStyle w:val="ListParagraph"/>
              <w:spacing w:after="160" w:line="259" w:lineRule="auto"/>
              <w:ind w:left="0" w:firstLine="0"/>
            </w:pPr>
            <w:r>
              <w:t>The call attending option is in built which is green in color.</w:t>
            </w:r>
          </w:p>
        </w:tc>
        <w:tc>
          <w:tcPr>
            <w:tcW w:w="1451" w:type="dxa"/>
          </w:tcPr>
          <w:p w14:paraId="39214777" w14:textId="77777777" w:rsidR="002C1538" w:rsidRDefault="002C1538" w:rsidP="00D82F6E">
            <w:pPr>
              <w:pStyle w:val="ListParagraph"/>
              <w:spacing w:after="160" w:line="259" w:lineRule="auto"/>
              <w:ind w:left="0" w:firstLine="0"/>
            </w:pPr>
            <w:r>
              <w:t>User must able to make calls and attend the calls by swiping up or right the green button.</w:t>
            </w:r>
          </w:p>
        </w:tc>
        <w:tc>
          <w:tcPr>
            <w:tcW w:w="1451" w:type="dxa"/>
          </w:tcPr>
          <w:p w14:paraId="4CBF6A42" w14:textId="77777777" w:rsidR="002C1538" w:rsidRDefault="002C1538" w:rsidP="00D82F6E">
            <w:pPr>
              <w:pStyle w:val="ListParagraph"/>
              <w:spacing w:after="160" w:line="259" w:lineRule="auto"/>
              <w:ind w:left="0" w:firstLine="0"/>
            </w:pPr>
            <w:r>
              <w:t>Expected to give inputs by making calls or attending by swiping up.</w:t>
            </w:r>
          </w:p>
        </w:tc>
        <w:tc>
          <w:tcPr>
            <w:tcW w:w="1410" w:type="dxa"/>
          </w:tcPr>
          <w:p w14:paraId="665C517F" w14:textId="77777777" w:rsidR="002C1538" w:rsidRDefault="002C1538" w:rsidP="00D82F6E">
            <w:pPr>
              <w:pStyle w:val="ListParagraph"/>
              <w:spacing w:after="160" w:line="259" w:lineRule="auto"/>
              <w:ind w:left="0" w:firstLine="0"/>
            </w:pPr>
            <w:r>
              <w:t>As expected</w:t>
            </w:r>
          </w:p>
        </w:tc>
        <w:tc>
          <w:tcPr>
            <w:tcW w:w="1129" w:type="dxa"/>
          </w:tcPr>
          <w:p w14:paraId="7EAF6813" w14:textId="77777777" w:rsidR="002C1538" w:rsidRDefault="002C1538" w:rsidP="00D82F6E">
            <w:pPr>
              <w:pStyle w:val="ListParagraph"/>
              <w:spacing w:after="160" w:line="259" w:lineRule="auto"/>
              <w:ind w:left="0" w:firstLine="0"/>
            </w:pPr>
            <w:r>
              <w:t>PASS</w:t>
            </w:r>
          </w:p>
        </w:tc>
      </w:tr>
      <w:tr w:rsidR="002C1538" w14:paraId="29233557" w14:textId="77777777" w:rsidTr="00D82F6E">
        <w:tc>
          <w:tcPr>
            <w:tcW w:w="1117" w:type="dxa"/>
          </w:tcPr>
          <w:p w14:paraId="5772B29C" w14:textId="77777777" w:rsidR="002C1538" w:rsidRDefault="002C1538" w:rsidP="00D82F6E">
            <w:pPr>
              <w:pStyle w:val="ListParagraph"/>
              <w:spacing w:after="160" w:line="259" w:lineRule="auto"/>
              <w:ind w:left="0" w:firstLine="0"/>
            </w:pPr>
            <w:r>
              <w:t xml:space="preserve">           3.</w:t>
            </w:r>
          </w:p>
        </w:tc>
        <w:tc>
          <w:tcPr>
            <w:tcW w:w="1593" w:type="dxa"/>
          </w:tcPr>
          <w:p w14:paraId="663AEA47" w14:textId="77777777" w:rsidR="002C1538" w:rsidRDefault="002C1538" w:rsidP="00D82F6E">
            <w:pPr>
              <w:ind w:firstLine="0"/>
            </w:pPr>
            <w:r>
              <w:t>Verify that the user can make a call by selecting a contact person from the phone directory</w:t>
            </w:r>
          </w:p>
        </w:tc>
        <w:tc>
          <w:tcPr>
            <w:tcW w:w="1515" w:type="dxa"/>
          </w:tcPr>
          <w:p w14:paraId="7D3A9D4D" w14:textId="77777777" w:rsidR="002C1538" w:rsidRDefault="002C1538" w:rsidP="00D82F6E">
            <w:pPr>
              <w:pStyle w:val="ListParagraph"/>
              <w:spacing w:after="160" w:line="259" w:lineRule="auto"/>
              <w:ind w:left="0" w:firstLine="0"/>
            </w:pPr>
            <w:r>
              <w:t>The contacts app is inbuilt.</w:t>
            </w:r>
          </w:p>
        </w:tc>
        <w:tc>
          <w:tcPr>
            <w:tcW w:w="1451" w:type="dxa"/>
          </w:tcPr>
          <w:p w14:paraId="4CB1884F" w14:textId="77777777" w:rsidR="002C1538" w:rsidRDefault="002C1538" w:rsidP="00D82F6E">
            <w:pPr>
              <w:pStyle w:val="ListParagraph"/>
              <w:spacing w:after="160" w:line="259" w:lineRule="auto"/>
              <w:ind w:left="0" w:firstLine="0"/>
            </w:pPr>
            <w:r>
              <w:t>User should be able to make and manage calls from their saved contact lists.</w:t>
            </w:r>
          </w:p>
        </w:tc>
        <w:tc>
          <w:tcPr>
            <w:tcW w:w="1451" w:type="dxa"/>
          </w:tcPr>
          <w:p w14:paraId="51C729EC" w14:textId="77777777" w:rsidR="002C1538" w:rsidRDefault="002C1538" w:rsidP="00D82F6E">
            <w:pPr>
              <w:pStyle w:val="ListParagraph"/>
              <w:spacing w:after="160" w:line="259" w:lineRule="auto"/>
              <w:ind w:left="0" w:firstLine="0"/>
            </w:pPr>
            <w:r>
              <w:t>Selecting from their contacts.</w:t>
            </w:r>
          </w:p>
        </w:tc>
        <w:tc>
          <w:tcPr>
            <w:tcW w:w="1410" w:type="dxa"/>
          </w:tcPr>
          <w:p w14:paraId="60A019CD" w14:textId="77777777" w:rsidR="002C1538" w:rsidRDefault="002C1538" w:rsidP="00D82F6E">
            <w:pPr>
              <w:pStyle w:val="ListParagraph"/>
              <w:spacing w:after="160" w:line="259" w:lineRule="auto"/>
              <w:ind w:left="0" w:firstLine="0"/>
            </w:pPr>
            <w:r>
              <w:t>As expected</w:t>
            </w:r>
          </w:p>
        </w:tc>
        <w:tc>
          <w:tcPr>
            <w:tcW w:w="1129" w:type="dxa"/>
          </w:tcPr>
          <w:p w14:paraId="790AA9DB" w14:textId="77777777" w:rsidR="002C1538" w:rsidRDefault="002C1538" w:rsidP="00D82F6E">
            <w:pPr>
              <w:pStyle w:val="ListParagraph"/>
              <w:spacing w:after="160" w:line="259" w:lineRule="auto"/>
              <w:ind w:left="0" w:firstLine="0"/>
            </w:pPr>
            <w:r>
              <w:t>PASS</w:t>
            </w:r>
          </w:p>
        </w:tc>
      </w:tr>
      <w:tr w:rsidR="002C1538" w14:paraId="5B4AAEE7" w14:textId="77777777" w:rsidTr="00D82F6E">
        <w:tc>
          <w:tcPr>
            <w:tcW w:w="1117" w:type="dxa"/>
          </w:tcPr>
          <w:p w14:paraId="46C20AF8" w14:textId="77777777" w:rsidR="002C1538" w:rsidRDefault="002C1538" w:rsidP="00D82F6E">
            <w:pPr>
              <w:pStyle w:val="ListParagraph"/>
              <w:spacing w:after="160" w:line="259" w:lineRule="auto"/>
              <w:ind w:left="0" w:firstLine="0"/>
            </w:pPr>
            <w:r>
              <w:t xml:space="preserve">          4.</w:t>
            </w:r>
          </w:p>
        </w:tc>
        <w:tc>
          <w:tcPr>
            <w:tcW w:w="1593" w:type="dxa"/>
          </w:tcPr>
          <w:p w14:paraId="1D2BA70F" w14:textId="77777777" w:rsidR="002C1538" w:rsidRDefault="002C1538" w:rsidP="00D82F6E">
            <w:pPr>
              <w:ind w:firstLine="0"/>
            </w:pPr>
            <w:r>
              <w:t xml:space="preserve">Verify that the user can reject an incoming </w:t>
            </w:r>
            <w:r>
              <w:lastRenderedPageBreak/>
              <w:t>call</w:t>
            </w:r>
          </w:p>
        </w:tc>
        <w:tc>
          <w:tcPr>
            <w:tcW w:w="1515" w:type="dxa"/>
          </w:tcPr>
          <w:p w14:paraId="2EB4B18F" w14:textId="77777777" w:rsidR="002C1538" w:rsidRDefault="002C1538" w:rsidP="00D82F6E">
            <w:pPr>
              <w:pStyle w:val="ListParagraph"/>
              <w:spacing w:after="160" w:line="259" w:lineRule="auto"/>
              <w:ind w:left="0" w:firstLine="0"/>
            </w:pPr>
            <w:r>
              <w:lastRenderedPageBreak/>
              <w:t xml:space="preserve">Ignoring the call option </w:t>
            </w:r>
            <w:r>
              <w:lastRenderedPageBreak/>
              <w:t>which is done by swiping left or down and would be in red color is present.</w:t>
            </w:r>
          </w:p>
        </w:tc>
        <w:tc>
          <w:tcPr>
            <w:tcW w:w="1451" w:type="dxa"/>
          </w:tcPr>
          <w:p w14:paraId="650C7CE2" w14:textId="77777777" w:rsidR="002C1538" w:rsidRDefault="002C1538" w:rsidP="00D82F6E">
            <w:pPr>
              <w:pStyle w:val="ListParagraph"/>
              <w:spacing w:after="160" w:line="259" w:lineRule="auto"/>
              <w:ind w:left="0" w:firstLine="0"/>
            </w:pPr>
            <w:r>
              <w:lastRenderedPageBreak/>
              <w:t xml:space="preserve">Users should also be able </w:t>
            </w:r>
            <w:r>
              <w:lastRenderedPageBreak/>
              <w:t>to reject the incoming calls with the help of the red button.</w:t>
            </w:r>
          </w:p>
        </w:tc>
        <w:tc>
          <w:tcPr>
            <w:tcW w:w="1451" w:type="dxa"/>
          </w:tcPr>
          <w:p w14:paraId="2B1FE450" w14:textId="77777777" w:rsidR="002C1538" w:rsidRDefault="002C1538" w:rsidP="00D82F6E">
            <w:pPr>
              <w:pStyle w:val="ListParagraph"/>
              <w:spacing w:after="160" w:line="259" w:lineRule="auto"/>
              <w:ind w:left="0" w:firstLine="0"/>
            </w:pPr>
            <w:r>
              <w:lastRenderedPageBreak/>
              <w:t xml:space="preserve">User expected to </w:t>
            </w:r>
            <w:r>
              <w:lastRenderedPageBreak/>
              <w:t>ignore the incoming call.</w:t>
            </w:r>
          </w:p>
        </w:tc>
        <w:tc>
          <w:tcPr>
            <w:tcW w:w="1410" w:type="dxa"/>
          </w:tcPr>
          <w:p w14:paraId="01868E5C" w14:textId="77777777" w:rsidR="002C1538" w:rsidRDefault="002C1538" w:rsidP="00D82F6E">
            <w:pPr>
              <w:pStyle w:val="ListParagraph"/>
              <w:spacing w:after="160" w:line="259" w:lineRule="auto"/>
              <w:ind w:left="0" w:firstLine="0"/>
            </w:pPr>
            <w:r>
              <w:lastRenderedPageBreak/>
              <w:t>As Expected</w:t>
            </w:r>
          </w:p>
        </w:tc>
        <w:tc>
          <w:tcPr>
            <w:tcW w:w="1129" w:type="dxa"/>
          </w:tcPr>
          <w:p w14:paraId="221002DD" w14:textId="77777777" w:rsidR="002C1538" w:rsidRDefault="002C1538" w:rsidP="00D82F6E">
            <w:pPr>
              <w:pStyle w:val="ListParagraph"/>
              <w:spacing w:after="160" w:line="259" w:lineRule="auto"/>
              <w:ind w:left="0" w:firstLine="0"/>
            </w:pPr>
            <w:r>
              <w:t>PASS</w:t>
            </w:r>
          </w:p>
        </w:tc>
      </w:tr>
    </w:tbl>
    <w:p w14:paraId="5B24B85C" w14:textId="77777777" w:rsidR="002C1538" w:rsidRDefault="002C1538" w:rsidP="002C1538">
      <w:pPr>
        <w:pStyle w:val="ListParagraph"/>
        <w:spacing w:after="160" w:line="259" w:lineRule="auto"/>
        <w:ind w:firstLine="0"/>
      </w:pPr>
    </w:p>
    <w:p w14:paraId="2AC17AE3" w14:textId="77777777" w:rsidR="002C1538" w:rsidRDefault="002C1538" w:rsidP="002C1538">
      <w:pPr>
        <w:pStyle w:val="ListParagraph"/>
        <w:spacing w:after="160" w:line="259" w:lineRule="auto"/>
        <w:ind w:firstLine="0"/>
      </w:pPr>
    </w:p>
    <w:p w14:paraId="5B942BA8" w14:textId="77777777" w:rsidR="002C1538" w:rsidRDefault="002C1538" w:rsidP="002C1538">
      <w:pPr>
        <w:pStyle w:val="ListParagraph"/>
        <w:spacing w:after="160" w:line="259" w:lineRule="auto"/>
        <w:ind w:firstLine="0"/>
        <w:rPr>
          <w:b/>
          <w:u w:val="single"/>
        </w:rPr>
      </w:pPr>
    </w:p>
    <w:p w14:paraId="5E5BBA06" w14:textId="77777777" w:rsidR="002C1538" w:rsidRDefault="002C1538" w:rsidP="002C1538">
      <w:pPr>
        <w:pStyle w:val="ListParagraph"/>
        <w:spacing w:after="160" w:line="259" w:lineRule="auto"/>
        <w:ind w:firstLine="0"/>
        <w:rPr>
          <w:b/>
          <w:u w:val="single"/>
        </w:rPr>
      </w:pPr>
    </w:p>
    <w:p w14:paraId="7FFC6AE4" w14:textId="77777777" w:rsidR="002C1538" w:rsidRPr="006F1C7B" w:rsidRDefault="002C1538" w:rsidP="002C1538">
      <w:pPr>
        <w:pStyle w:val="ListParagraph"/>
        <w:spacing w:after="160" w:line="259" w:lineRule="auto"/>
        <w:ind w:firstLine="0"/>
        <w:rPr>
          <w:b/>
          <w:u w:val="single"/>
        </w:rPr>
      </w:pPr>
      <w:r w:rsidRPr="006F1C7B">
        <w:rPr>
          <w:b/>
          <w:u w:val="single"/>
        </w:rPr>
        <w:t>REQUIREMENT BASED TESTCASES</w:t>
      </w:r>
    </w:p>
    <w:p w14:paraId="119DB08E" w14:textId="77777777" w:rsidR="002C1538" w:rsidRDefault="002C1538" w:rsidP="002C1538">
      <w:pPr>
        <w:pStyle w:val="ListParagraph"/>
        <w:spacing w:after="160" w:line="259" w:lineRule="auto"/>
        <w:ind w:firstLine="0"/>
      </w:pPr>
    </w:p>
    <w:tbl>
      <w:tblPr>
        <w:tblStyle w:val="TableGrid"/>
        <w:tblW w:w="0" w:type="auto"/>
        <w:tblInd w:w="720" w:type="dxa"/>
        <w:tblLook w:val="04A0" w:firstRow="1" w:lastRow="0" w:firstColumn="1" w:lastColumn="0" w:noHBand="0" w:noVBand="1"/>
      </w:tblPr>
      <w:tblGrid>
        <w:gridCol w:w="1221"/>
        <w:gridCol w:w="1467"/>
        <w:gridCol w:w="1430"/>
        <w:gridCol w:w="1397"/>
        <w:gridCol w:w="1397"/>
        <w:gridCol w:w="1359"/>
        <w:gridCol w:w="1395"/>
      </w:tblGrid>
      <w:tr w:rsidR="002C1538" w14:paraId="3B2EA09E" w14:textId="77777777" w:rsidTr="00D82F6E">
        <w:tc>
          <w:tcPr>
            <w:tcW w:w="1221" w:type="dxa"/>
          </w:tcPr>
          <w:p w14:paraId="698AF7A6" w14:textId="77777777" w:rsidR="002C1538" w:rsidRDefault="002C1538" w:rsidP="00D82F6E">
            <w:pPr>
              <w:pStyle w:val="ListParagraph"/>
              <w:spacing w:after="160" w:line="259" w:lineRule="auto"/>
              <w:ind w:left="0" w:firstLine="0"/>
            </w:pPr>
            <w:r>
              <w:t xml:space="preserve">        ID</w:t>
            </w:r>
          </w:p>
        </w:tc>
        <w:tc>
          <w:tcPr>
            <w:tcW w:w="1467" w:type="dxa"/>
          </w:tcPr>
          <w:p w14:paraId="134B80C3" w14:textId="77777777" w:rsidR="002C1538" w:rsidRDefault="002C1538" w:rsidP="00D82F6E">
            <w:pPr>
              <w:pStyle w:val="ListParagraph"/>
              <w:spacing w:after="160" w:line="259" w:lineRule="auto"/>
              <w:ind w:left="0" w:firstLine="0"/>
            </w:pPr>
            <w:r>
              <w:t>DESCRIPTION</w:t>
            </w:r>
          </w:p>
        </w:tc>
        <w:tc>
          <w:tcPr>
            <w:tcW w:w="1430" w:type="dxa"/>
          </w:tcPr>
          <w:p w14:paraId="52976A11" w14:textId="77777777" w:rsidR="002C1538" w:rsidRDefault="002C1538" w:rsidP="00D82F6E">
            <w:pPr>
              <w:pStyle w:val="ListParagraph"/>
              <w:spacing w:after="160" w:line="259" w:lineRule="auto"/>
              <w:ind w:left="0" w:firstLine="0"/>
            </w:pPr>
            <w:r>
              <w:t>PRE-CONDITION</w:t>
            </w:r>
          </w:p>
        </w:tc>
        <w:tc>
          <w:tcPr>
            <w:tcW w:w="1397" w:type="dxa"/>
          </w:tcPr>
          <w:p w14:paraId="15CCF4FB" w14:textId="77777777" w:rsidR="002C1538" w:rsidRDefault="002C1538" w:rsidP="00D82F6E">
            <w:pPr>
              <w:pStyle w:val="ListParagraph"/>
              <w:spacing w:after="160" w:line="259" w:lineRule="auto"/>
              <w:ind w:left="0" w:firstLine="0"/>
            </w:pPr>
            <w:r>
              <w:t>EXPECTED OUTPUT</w:t>
            </w:r>
          </w:p>
        </w:tc>
        <w:tc>
          <w:tcPr>
            <w:tcW w:w="1397" w:type="dxa"/>
          </w:tcPr>
          <w:p w14:paraId="72DEFCC0" w14:textId="77777777" w:rsidR="002C1538" w:rsidRDefault="002C1538" w:rsidP="00D82F6E">
            <w:pPr>
              <w:pStyle w:val="ListParagraph"/>
              <w:spacing w:after="160" w:line="259" w:lineRule="auto"/>
              <w:ind w:left="0" w:firstLine="0"/>
            </w:pPr>
            <w:r>
              <w:t>EXPECTED INPUT</w:t>
            </w:r>
          </w:p>
        </w:tc>
        <w:tc>
          <w:tcPr>
            <w:tcW w:w="1359" w:type="dxa"/>
          </w:tcPr>
          <w:p w14:paraId="6F933B19" w14:textId="77777777" w:rsidR="002C1538" w:rsidRDefault="002C1538" w:rsidP="00D82F6E">
            <w:pPr>
              <w:pStyle w:val="ListParagraph"/>
              <w:spacing w:after="160" w:line="259" w:lineRule="auto"/>
              <w:ind w:left="0" w:firstLine="0"/>
            </w:pPr>
            <w:r>
              <w:t>ACTUAL OUTPUT</w:t>
            </w:r>
          </w:p>
        </w:tc>
        <w:tc>
          <w:tcPr>
            <w:tcW w:w="1395" w:type="dxa"/>
          </w:tcPr>
          <w:p w14:paraId="7E4F16E7" w14:textId="77777777" w:rsidR="002C1538" w:rsidRDefault="002C1538" w:rsidP="00D82F6E">
            <w:pPr>
              <w:pStyle w:val="ListParagraph"/>
              <w:spacing w:after="160" w:line="259" w:lineRule="auto"/>
              <w:ind w:left="0" w:firstLine="0"/>
            </w:pPr>
            <w:r>
              <w:t>PASS/FAIL</w:t>
            </w:r>
          </w:p>
        </w:tc>
      </w:tr>
      <w:tr w:rsidR="002C1538" w14:paraId="02B1A4B8" w14:textId="77777777" w:rsidTr="00D82F6E">
        <w:tc>
          <w:tcPr>
            <w:tcW w:w="1221" w:type="dxa"/>
          </w:tcPr>
          <w:p w14:paraId="06D49B41" w14:textId="77777777" w:rsidR="002C1538" w:rsidRDefault="002C1538" w:rsidP="00D82F6E">
            <w:pPr>
              <w:pStyle w:val="ListParagraph"/>
              <w:spacing w:after="160" w:line="259" w:lineRule="auto"/>
              <w:ind w:left="0" w:firstLine="0"/>
            </w:pPr>
            <w:r>
              <w:t xml:space="preserve">          1.</w:t>
            </w:r>
          </w:p>
        </w:tc>
        <w:tc>
          <w:tcPr>
            <w:tcW w:w="1467" w:type="dxa"/>
          </w:tcPr>
          <w:p w14:paraId="2554B587" w14:textId="77777777" w:rsidR="002C1538" w:rsidRDefault="002C1538" w:rsidP="00D82F6E">
            <w:pPr>
              <w:pStyle w:val="ListParagraph"/>
              <w:spacing w:after="160" w:line="259" w:lineRule="auto"/>
              <w:ind w:left="0" w:firstLine="0"/>
            </w:pPr>
            <w:r>
              <w:t>Verify whether the sim cards are placed in their respective places.</w:t>
            </w:r>
          </w:p>
        </w:tc>
        <w:tc>
          <w:tcPr>
            <w:tcW w:w="1430" w:type="dxa"/>
          </w:tcPr>
          <w:p w14:paraId="3DC4B643" w14:textId="77777777" w:rsidR="002C1538" w:rsidRDefault="002C1538" w:rsidP="00D82F6E">
            <w:pPr>
              <w:pStyle w:val="ListParagraph"/>
              <w:spacing w:after="160" w:line="259" w:lineRule="auto"/>
              <w:ind w:left="0" w:firstLine="0"/>
            </w:pPr>
            <w:r>
              <w:t>The sim card holder in smartphones are present.</w:t>
            </w:r>
          </w:p>
        </w:tc>
        <w:tc>
          <w:tcPr>
            <w:tcW w:w="1397" w:type="dxa"/>
          </w:tcPr>
          <w:p w14:paraId="3E910759" w14:textId="77777777" w:rsidR="002C1538" w:rsidRDefault="002C1538" w:rsidP="00D82F6E">
            <w:pPr>
              <w:pStyle w:val="ListParagraph"/>
              <w:spacing w:after="160" w:line="259" w:lineRule="auto"/>
              <w:ind w:left="0" w:firstLine="0"/>
            </w:pPr>
            <w:r>
              <w:t>Users should able to see their sim usage details appearing on screen when inserted.</w:t>
            </w:r>
          </w:p>
        </w:tc>
        <w:tc>
          <w:tcPr>
            <w:tcW w:w="1397" w:type="dxa"/>
          </w:tcPr>
          <w:p w14:paraId="5CD3C775" w14:textId="77777777" w:rsidR="002C1538" w:rsidRDefault="002C1538" w:rsidP="00D82F6E">
            <w:pPr>
              <w:pStyle w:val="ListParagraph"/>
              <w:spacing w:after="160" w:line="259" w:lineRule="auto"/>
              <w:ind w:left="0" w:firstLine="0"/>
            </w:pPr>
            <w:r>
              <w:t>Users expected to insert their sim cards to their mobile.</w:t>
            </w:r>
          </w:p>
        </w:tc>
        <w:tc>
          <w:tcPr>
            <w:tcW w:w="1359" w:type="dxa"/>
          </w:tcPr>
          <w:p w14:paraId="4397C372" w14:textId="77777777" w:rsidR="002C1538" w:rsidRDefault="002C1538" w:rsidP="00D82F6E">
            <w:pPr>
              <w:pStyle w:val="ListParagraph"/>
              <w:spacing w:after="160" w:line="259" w:lineRule="auto"/>
              <w:ind w:left="0" w:firstLine="0"/>
            </w:pPr>
            <w:r>
              <w:t>As expected</w:t>
            </w:r>
          </w:p>
        </w:tc>
        <w:tc>
          <w:tcPr>
            <w:tcW w:w="1395" w:type="dxa"/>
          </w:tcPr>
          <w:p w14:paraId="3031D47E" w14:textId="77777777" w:rsidR="002C1538" w:rsidRDefault="002C1538" w:rsidP="00D82F6E">
            <w:pPr>
              <w:pStyle w:val="ListParagraph"/>
              <w:spacing w:after="160" w:line="259" w:lineRule="auto"/>
              <w:ind w:left="0" w:firstLine="0"/>
            </w:pPr>
            <w:r>
              <w:t>PASS</w:t>
            </w:r>
          </w:p>
        </w:tc>
      </w:tr>
      <w:tr w:rsidR="002C1538" w14:paraId="2AD7FBED" w14:textId="77777777" w:rsidTr="00D82F6E">
        <w:trPr>
          <w:trHeight w:val="606"/>
        </w:trPr>
        <w:tc>
          <w:tcPr>
            <w:tcW w:w="1221" w:type="dxa"/>
          </w:tcPr>
          <w:p w14:paraId="7408CA22" w14:textId="77777777" w:rsidR="002C1538" w:rsidRDefault="002C1538" w:rsidP="00D82F6E">
            <w:pPr>
              <w:pStyle w:val="ListParagraph"/>
              <w:spacing w:after="160" w:line="259" w:lineRule="auto"/>
              <w:ind w:left="0" w:firstLine="0"/>
            </w:pPr>
            <w:r>
              <w:t xml:space="preserve">          2.</w:t>
            </w:r>
          </w:p>
        </w:tc>
        <w:tc>
          <w:tcPr>
            <w:tcW w:w="1467" w:type="dxa"/>
          </w:tcPr>
          <w:p w14:paraId="103F6967" w14:textId="77777777" w:rsidR="002C1538" w:rsidRDefault="002C1538" w:rsidP="00D82F6E">
            <w:pPr>
              <w:pStyle w:val="ListParagraph"/>
              <w:spacing w:after="160" w:line="259" w:lineRule="auto"/>
              <w:ind w:left="0" w:firstLine="0"/>
            </w:pPr>
            <w:r>
              <w:t>Verify whether the battery is placed.</w:t>
            </w:r>
          </w:p>
        </w:tc>
        <w:tc>
          <w:tcPr>
            <w:tcW w:w="1430" w:type="dxa"/>
          </w:tcPr>
          <w:p w14:paraId="6BBB3FF3" w14:textId="77777777" w:rsidR="002C1538" w:rsidRDefault="002C1538" w:rsidP="00D82F6E">
            <w:pPr>
              <w:pStyle w:val="ListParagraph"/>
              <w:spacing w:after="160" w:line="259" w:lineRule="auto"/>
              <w:ind w:left="0" w:firstLine="0"/>
            </w:pPr>
            <w:r>
              <w:t>Batteries are built.</w:t>
            </w:r>
          </w:p>
        </w:tc>
        <w:tc>
          <w:tcPr>
            <w:tcW w:w="1397" w:type="dxa"/>
          </w:tcPr>
          <w:p w14:paraId="09913B93" w14:textId="77777777" w:rsidR="002C1538" w:rsidRDefault="002C1538" w:rsidP="00D82F6E">
            <w:pPr>
              <w:pStyle w:val="ListParagraph"/>
              <w:spacing w:after="160" w:line="259" w:lineRule="auto"/>
              <w:ind w:left="0" w:firstLine="0"/>
            </w:pPr>
            <w:r>
              <w:t>Users should be able to see the battery percentage on the top of their screen.</w:t>
            </w:r>
          </w:p>
        </w:tc>
        <w:tc>
          <w:tcPr>
            <w:tcW w:w="1397" w:type="dxa"/>
          </w:tcPr>
          <w:p w14:paraId="23A73844" w14:textId="77777777" w:rsidR="002C1538" w:rsidRDefault="002C1538" w:rsidP="00D82F6E">
            <w:pPr>
              <w:pStyle w:val="ListParagraph"/>
              <w:spacing w:after="160" w:line="259" w:lineRule="auto"/>
              <w:ind w:left="0" w:firstLine="0"/>
            </w:pPr>
            <w:r>
              <w:t>Users are expected to charge their batteries when needed.</w:t>
            </w:r>
          </w:p>
        </w:tc>
        <w:tc>
          <w:tcPr>
            <w:tcW w:w="1359" w:type="dxa"/>
          </w:tcPr>
          <w:p w14:paraId="61265594" w14:textId="77777777" w:rsidR="002C1538" w:rsidRDefault="002C1538" w:rsidP="00D82F6E">
            <w:pPr>
              <w:pStyle w:val="ListParagraph"/>
              <w:spacing w:after="160" w:line="259" w:lineRule="auto"/>
              <w:ind w:left="0" w:firstLine="0"/>
            </w:pPr>
            <w:r>
              <w:t>As expected</w:t>
            </w:r>
          </w:p>
        </w:tc>
        <w:tc>
          <w:tcPr>
            <w:tcW w:w="1395" w:type="dxa"/>
          </w:tcPr>
          <w:p w14:paraId="16ADF68B" w14:textId="77777777" w:rsidR="002C1538" w:rsidRDefault="002C1538" w:rsidP="00D82F6E">
            <w:pPr>
              <w:pStyle w:val="ListParagraph"/>
              <w:spacing w:after="160" w:line="259" w:lineRule="auto"/>
              <w:ind w:left="0" w:firstLine="0"/>
            </w:pPr>
            <w:r>
              <w:t>PASS</w:t>
            </w:r>
          </w:p>
        </w:tc>
      </w:tr>
    </w:tbl>
    <w:p w14:paraId="3AE88D3D" w14:textId="77777777" w:rsidR="002C1538" w:rsidRDefault="002C1538" w:rsidP="002C1538">
      <w:pPr>
        <w:pStyle w:val="ListParagraph"/>
        <w:spacing w:after="160" w:line="259" w:lineRule="auto"/>
        <w:ind w:firstLine="0"/>
      </w:pPr>
    </w:p>
    <w:p w14:paraId="067F2459" w14:textId="77777777" w:rsidR="002C1538" w:rsidRDefault="002C1538" w:rsidP="002C1538">
      <w:pPr>
        <w:pStyle w:val="ListParagraph"/>
        <w:spacing w:after="160" w:line="259" w:lineRule="auto"/>
        <w:ind w:firstLine="0"/>
      </w:pPr>
    </w:p>
    <w:p w14:paraId="56A20CDF" w14:textId="77777777" w:rsidR="002C1538" w:rsidRDefault="002C1538" w:rsidP="002C1538">
      <w:pPr>
        <w:pStyle w:val="ListParagraph"/>
        <w:spacing w:after="160" w:line="259" w:lineRule="auto"/>
        <w:ind w:firstLine="0"/>
      </w:pPr>
    </w:p>
    <w:p w14:paraId="21D4BD1A" w14:textId="77777777" w:rsidR="002C1538" w:rsidRDefault="002C1538" w:rsidP="002C1538">
      <w:pPr>
        <w:pStyle w:val="ListParagraph"/>
        <w:spacing w:after="160" w:line="259" w:lineRule="auto"/>
        <w:ind w:firstLine="0"/>
      </w:pPr>
    </w:p>
    <w:p w14:paraId="79674C1C" w14:textId="77777777" w:rsidR="002C1538" w:rsidRDefault="002C1538" w:rsidP="002C1538">
      <w:pPr>
        <w:pStyle w:val="ListParagraph"/>
        <w:spacing w:after="160" w:line="259" w:lineRule="auto"/>
        <w:ind w:firstLine="0"/>
      </w:pPr>
    </w:p>
    <w:p w14:paraId="0ADFBAD2" w14:textId="77777777" w:rsidR="002C1538" w:rsidRDefault="002C1538" w:rsidP="002C1538">
      <w:pPr>
        <w:pStyle w:val="ListParagraph"/>
        <w:spacing w:after="160" w:line="259" w:lineRule="auto"/>
        <w:ind w:firstLine="0"/>
      </w:pPr>
    </w:p>
    <w:p w14:paraId="440ECC73" w14:textId="77777777" w:rsidR="002C1538" w:rsidRDefault="002C1538" w:rsidP="002C1538">
      <w:pPr>
        <w:pStyle w:val="ListParagraph"/>
        <w:spacing w:after="160" w:line="259" w:lineRule="auto"/>
        <w:ind w:firstLine="0"/>
      </w:pPr>
    </w:p>
    <w:p w14:paraId="06C64088" w14:textId="77777777" w:rsidR="002C1538" w:rsidRDefault="002C1538" w:rsidP="002C1538">
      <w:pPr>
        <w:pStyle w:val="ListParagraph"/>
        <w:spacing w:after="160" w:line="259" w:lineRule="auto"/>
        <w:ind w:firstLine="0"/>
      </w:pPr>
    </w:p>
    <w:p w14:paraId="7EA65255" w14:textId="77777777" w:rsidR="002C1538" w:rsidRDefault="002C1538" w:rsidP="002C1538">
      <w:pPr>
        <w:pStyle w:val="ListParagraph"/>
        <w:spacing w:after="160" w:line="259" w:lineRule="auto"/>
        <w:ind w:firstLine="0"/>
      </w:pPr>
    </w:p>
    <w:p w14:paraId="4DB1782C" w14:textId="77777777" w:rsidR="002C1538" w:rsidRPr="00B77214" w:rsidRDefault="002C1538" w:rsidP="002C1538">
      <w:pPr>
        <w:pStyle w:val="ListParagraph"/>
        <w:spacing w:after="160" w:line="259" w:lineRule="auto"/>
        <w:ind w:firstLine="0"/>
        <w:rPr>
          <w:b/>
          <w:sz w:val="24"/>
          <w:szCs w:val="24"/>
        </w:rPr>
      </w:pPr>
      <w:r w:rsidRPr="00B77214">
        <w:rPr>
          <w:b/>
          <w:sz w:val="24"/>
          <w:szCs w:val="24"/>
        </w:rPr>
        <w:t>AGILE METHODOLOGY</w:t>
      </w:r>
    </w:p>
    <w:p w14:paraId="2C5BFC0A" w14:textId="77777777" w:rsidR="002C1538" w:rsidRPr="00B77214" w:rsidRDefault="002C1538" w:rsidP="002C1538">
      <w:pPr>
        <w:pStyle w:val="ListParagraph"/>
        <w:spacing w:after="160" w:line="259" w:lineRule="auto"/>
        <w:ind w:firstLine="0"/>
        <w:rPr>
          <w:b/>
          <w:sz w:val="24"/>
          <w:szCs w:val="24"/>
        </w:rPr>
      </w:pPr>
    </w:p>
    <w:p w14:paraId="5FE0CD1E" w14:textId="77777777" w:rsidR="002C1538" w:rsidRDefault="002C1538" w:rsidP="002C1538">
      <w:pPr>
        <w:spacing w:after="160" w:line="259" w:lineRule="auto"/>
      </w:pPr>
      <w:r>
        <w:t xml:space="preserve">                Agile methodology is an incremental and iterative mobile application development approach, where the complete development process cycle is divided into multiple sub modules, considering as mini projects. Every </w:t>
      </w:r>
      <w:r>
        <w:lastRenderedPageBreak/>
        <w:t>sub module is assigned to an individual team and subjected to complete development cycle, right form designing to development, testing and delivery.</w:t>
      </w:r>
    </w:p>
    <w:p w14:paraId="4E29EEA9" w14:textId="77777777" w:rsidR="002C1538" w:rsidRDefault="002C1538" w:rsidP="002C1538">
      <w:pPr>
        <w:spacing w:after="160" w:line="259" w:lineRule="auto"/>
        <w:rPr>
          <w:b/>
        </w:rPr>
      </w:pPr>
      <w:r w:rsidRPr="00B64D9F">
        <w:rPr>
          <w:b/>
        </w:rPr>
        <w:t>Benefits of using this approach:</w:t>
      </w:r>
    </w:p>
    <w:p w14:paraId="39B59F6A" w14:textId="77777777" w:rsidR="002C1538" w:rsidRDefault="002C1538" w:rsidP="002C1538">
      <w:pPr>
        <w:pStyle w:val="ListParagraph"/>
        <w:numPr>
          <w:ilvl w:val="1"/>
          <w:numId w:val="20"/>
        </w:numPr>
        <w:spacing w:after="160" w:line="259" w:lineRule="auto"/>
      </w:pPr>
      <w:r>
        <w:t>Faster development</w:t>
      </w:r>
    </w:p>
    <w:p w14:paraId="07B16D11" w14:textId="77777777" w:rsidR="002C1538" w:rsidRDefault="002C1538" w:rsidP="002C1538">
      <w:pPr>
        <w:pStyle w:val="ListParagraph"/>
        <w:numPr>
          <w:ilvl w:val="1"/>
          <w:numId w:val="20"/>
        </w:numPr>
        <w:spacing w:after="160" w:line="259" w:lineRule="auto"/>
      </w:pPr>
      <w:r>
        <w:t>Reduced risks</w:t>
      </w:r>
    </w:p>
    <w:p w14:paraId="3CB1EA8F" w14:textId="77777777" w:rsidR="002C1538" w:rsidRDefault="002C1538" w:rsidP="002C1538">
      <w:pPr>
        <w:pStyle w:val="ListParagraph"/>
        <w:numPr>
          <w:ilvl w:val="1"/>
          <w:numId w:val="20"/>
        </w:numPr>
        <w:spacing w:after="160" w:line="259" w:lineRule="auto"/>
      </w:pPr>
      <w:r>
        <w:t>Better quality</w:t>
      </w:r>
    </w:p>
    <w:p w14:paraId="1080516F" w14:textId="77777777" w:rsidR="002C1538" w:rsidRDefault="002C1538" w:rsidP="002C1538">
      <w:pPr>
        <w:pStyle w:val="ListParagraph"/>
        <w:numPr>
          <w:ilvl w:val="1"/>
          <w:numId w:val="20"/>
        </w:numPr>
        <w:spacing w:after="160" w:line="259" w:lineRule="auto"/>
      </w:pPr>
      <w:r>
        <w:t>Seamless project management</w:t>
      </w:r>
    </w:p>
    <w:p w14:paraId="25C0CEDE" w14:textId="77777777" w:rsidR="002C1538" w:rsidRDefault="002C1538" w:rsidP="002C1538">
      <w:pPr>
        <w:pStyle w:val="ListParagraph"/>
        <w:numPr>
          <w:ilvl w:val="1"/>
          <w:numId w:val="20"/>
        </w:numPr>
        <w:spacing w:after="160" w:line="259" w:lineRule="auto"/>
      </w:pPr>
      <w:r>
        <w:t>Lower development Cost</w:t>
      </w:r>
    </w:p>
    <w:p w14:paraId="70CCCF52" w14:textId="77777777" w:rsidR="002C1538" w:rsidRDefault="002C1538" w:rsidP="002C1538">
      <w:pPr>
        <w:pStyle w:val="ListParagraph"/>
        <w:spacing w:after="160" w:line="259" w:lineRule="auto"/>
        <w:ind w:left="1800" w:firstLine="0"/>
      </w:pPr>
    </w:p>
    <w:p w14:paraId="7C3A7139" w14:textId="77777777" w:rsidR="002C1538" w:rsidRDefault="002C1538" w:rsidP="002C1538">
      <w:pPr>
        <w:spacing w:after="160" w:line="259" w:lineRule="auto"/>
        <w:rPr>
          <w:b/>
        </w:rPr>
      </w:pPr>
      <w:r w:rsidRPr="00B64D9F">
        <w:rPr>
          <w:b/>
        </w:rPr>
        <w:t>User Stories:</w:t>
      </w:r>
    </w:p>
    <w:p w14:paraId="6916A266" w14:textId="77777777" w:rsidR="002C1538" w:rsidRPr="00573287" w:rsidRDefault="002C1538" w:rsidP="002C1538">
      <w:pPr>
        <w:spacing w:after="160" w:line="259" w:lineRule="auto"/>
        <w:ind w:left="1080" w:firstLine="0"/>
        <w:rPr>
          <w:i/>
        </w:rPr>
      </w:pPr>
      <w:r>
        <w:rPr>
          <w:i/>
        </w:rPr>
        <w:t>‘</w:t>
      </w:r>
      <w:r w:rsidRPr="00573287">
        <w:rPr>
          <w:i/>
        </w:rPr>
        <w:t>As a smartphone user, we need verification like fingerprint or pin number or password in-order to unlock the smartphone. So, when user enters his/her password or pin, he/she i</w:t>
      </w:r>
      <w:r>
        <w:rPr>
          <w:i/>
        </w:rPr>
        <w:t>s logged in their mobile phones’</w:t>
      </w:r>
    </w:p>
    <w:p w14:paraId="2461054A" w14:textId="77777777" w:rsidR="002C1538" w:rsidRPr="00573287" w:rsidRDefault="002C1538" w:rsidP="002C1538">
      <w:pPr>
        <w:spacing w:after="160" w:line="259" w:lineRule="auto"/>
        <w:ind w:left="360" w:firstLine="0"/>
        <w:rPr>
          <w:i/>
        </w:rPr>
      </w:pPr>
    </w:p>
    <w:p w14:paraId="3914A061" w14:textId="77777777" w:rsidR="002C1538" w:rsidRPr="00573287" w:rsidRDefault="002C1538" w:rsidP="002C1538">
      <w:pPr>
        <w:spacing w:after="160" w:line="259" w:lineRule="auto"/>
        <w:ind w:left="1080" w:firstLine="0"/>
        <w:rPr>
          <w:i/>
        </w:rPr>
      </w:pPr>
      <w:r>
        <w:rPr>
          <w:i/>
        </w:rPr>
        <w:t>‘</w:t>
      </w:r>
      <w:r w:rsidRPr="00573287">
        <w:rPr>
          <w:i/>
        </w:rPr>
        <w:t>As a smartphone user, securing smartphone is one of the growing concerns, especially when this data represents valuable or sensitive info</w:t>
      </w:r>
      <w:r>
        <w:rPr>
          <w:i/>
        </w:rPr>
        <w:t>rmation’</w:t>
      </w:r>
    </w:p>
    <w:p w14:paraId="6759816D" w14:textId="77777777" w:rsidR="002C1538" w:rsidRPr="00573287" w:rsidRDefault="002C1538" w:rsidP="002C1538">
      <w:pPr>
        <w:spacing w:after="160" w:line="259" w:lineRule="auto"/>
        <w:ind w:left="360" w:firstLine="0"/>
        <w:rPr>
          <w:i/>
        </w:rPr>
      </w:pPr>
    </w:p>
    <w:p w14:paraId="6FC72AC8" w14:textId="77777777" w:rsidR="002C1538" w:rsidRPr="00573287" w:rsidRDefault="002C1538" w:rsidP="002C1538">
      <w:pPr>
        <w:spacing w:after="160" w:line="259" w:lineRule="auto"/>
        <w:ind w:left="1080" w:firstLine="0"/>
        <w:rPr>
          <w:i/>
        </w:rPr>
      </w:pPr>
      <w:r>
        <w:rPr>
          <w:i/>
        </w:rPr>
        <w:t>‘</w:t>
      </w:r>
      <w:r w:rsidRPr="00573287">
        <w:rPr>
          <w:i/>
        </w:rPr>
        <w:t xml:space="preserve">As a user, we would expect memory of </w:t>
      </w:r>
      <w:proofErr w:type="spellStart"/>
      <w:r w:rsidRPr="00573287">
        <w:rPr>
          <w:i/>
        </w:rPr>
        <w:t>atleast</w:t>
      </w:r>
      <w:proofErr w:type="spellEnd"/>
      <w:r w:rsidRPr="00573287">
        <w:rPr>
          <w:i/>
        </w:rPr>
        <w:t xml:space="preserve"> 4GB RAM and 64 GB storage, 6 inches FHD plus display and a camera with sensor with larger pixels are more desirable because bigger the pixels are, more likely you are to get great </w:t>
      </w:r>
      <w:r>
        <w:rPr>
          <w:i/>
        </w:rPr>
        <w:t>picture quality from the camera’</w:t>
      </w:r>
    </w:p>
    <w:p w14:paraId="46C121FB" w14:textId="77777777" w:rsidR="002C1538" w:rsidRPr="00B64D9F" w:rsidRDefault="002C1538" w:rsidP="002C1538">
      <w:pPr>
        <w:spacing w:after="160" w:line="259" w:lineRule="auto"/>
        <w:ind w:firstLine="1440"/>
        <w:rPr>
          <w:b/>
        </w:rPr>
      </w:pPr>
    </w:p>
    <w:p w14:paraId="7A41869A" w14:textId="77777777" w:rsidR="002C1538" w:rsidRDefault="002C1538" w:rsidP="002C1538">
      <w:pPr>
        <w:spacing w:after="160" w:line="259" w:lineRule="auto"/>
        <w:rPr>
          <w:b/>
          <w:sz w:val="24"/>
          <w:szCs w:val="24"/>
        </w:rPr>
      </w:pPr>
    </w:p>
    <w:p w14:paraId="3ED5BBC7" w14:textId="77777777" w:rsidR="002C1538" w:rsidRDefault="002C1538" w:rsidP="002C1538">
      <w:pPr>
        <w:spacing w:after="160" w:line="259" w:lineRule="auto"/>
        <w:rPr>
          <w:b/>
          <w:sz w:val="24"/>
          <w:szCs w:val="24"/>
        </w:rPr>
      </w:pPr>
    </w:p>
    <w:p w14:paraId="2891A89F" w14:textId="77777777" w:rsidR="002C1538" w:rsidRDefault="002C1538" w:rsidP="002C1538">
      <w:pPr>
        <w:spacing w:after="160" w:line="259" w:lineRule="auto"/>
        <w:rPr>
          <w:b/>
          <w:sz w:val="24"/>
          <w:szCs w:val="24"/>
        </w:rPr>
      </w:pPr>
    </w:p>
    <w:p w14:paraId="76FEA1BE" w14:textId="77777777" w:rsidR="002C1538" w:rsidRDefault="002C1538" w:rsidP="002C1538">
      <w:pPr>
        <w:spacing w:after="160" w:line="259" w:lineRule="auto"/>
        <w:rPr>
          <w:b/>
          <w:sz w:val="24"/>
          <w:szCs w:val="24"/>
        </w:rPr>
      </w:pPr>
    </w:p>
    <w:p w14:paraId="218FE8E4" w14:textId="77777777" w:rsidR="002C1538" w:rsidRPr="00635C88" w:rsidRDefault="002C1538" w:rsidP="002C1538">
      <w:pPr>
        <w:spacing w:after="160" w:line="259" w:lineRule="auto"/>
        <w:ind w:firstLine="720"/>
        <w:rPr>
          <w:b/>
          <w:sz w:val="24"/>
          <w:szCs w:val="24"/>
        </w:rPr>
      </w:pPr>
      <w:r w:rsidRPr="00635C88">
        <w:rPr>
          <w:b/>
          <w:sz w:val="24"/>
          <w:szCs w:val="24"/>
        </w:rPr>
        <w:t>DESIGN</w:t>
      </w:r>
    </w:p>
    <w:p w14:paraId="28E637D7" w14:textId="77777777" w:rsidR="002C1538" w:rsidRDefault="002C1538" w:rsidP="002C1538">
      <w:pPr>
        <w:ind w:left="1080"/>
      </w:pPr>
    </w:p>
    <w:p w14:paraId="22F8F1BF" w14:textId="77777777" w:rsidR="002C1538" w:rsidRDefault="002C1538" w:rsidP="002C1538">
      <w:pPr>
        <w:pStyle w:val="ListParagraph"/>
        <w:ind w:firstLine="0"/>
        <w:rPr>
          <w:b/>
          <w:sz w:val="24"/>
          <w:szCs w:val="24"/>
        </w:rPr>
      </w:pPr>
      <w:r>
        <w:rPr>
          <w:b/>
          <w:sz w:val="24"/>
          <w:szCs w:val="24"/>
        </w:rPr>
        <w:t>BEHAVIOURAL DIAGRAM</w:t>
      </w:r>
    </w:p>
    <w:p w14:paraId="435F0088" w14:textId="77777777" w:rsidR="002C1538" w:rsidRDefault="002C1538" w:rsidP="002C1538">
      <w:pPr>
        <w:pStyle w:val="ListParagraph"/>
        <w:ind w:firstLine="0"/>
        <w:rPr>
          <w:b/>
          <w:sz w:val="24"/>
          <w:szCs w:val="24"/>
        </w:rPr>
      </w:pPr>
    </w:p>
    <w:p w14:paraId="2EA43A93" w14:textId="77777777" w:rsidR="002C1538" w:rsidRDefault="002C1538" w:rsidP="002C1538">
      <w:pPr>
        <w:pStyle w:val="ListParagraph"/>
        <w:keepNext/>
        <w:ind w:firstLine="0"/>
      </w:pPr>
      <w:r>
        <w:rPr>
          <w:noProof/>
        </w:rPr>
        <w:lastRenderedPageBreak/>
        <w:drawing>
          <wp:inline distT="0" distB="0" distL="0" distR="0" wp14:anchorId="6E2E4BA2" wp14:editId="011881B6">
            <wp:extent cx="5200650" cy="2562225"/>
            <wp:effectExtent l="0" t="0" r="0" b="9525"/>
            <wp:docPr id="7" name="Picture 7" descr="C:\Users\Training\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562225"/>
                    </a:xfrm>
                    <a:prstGeom prst="rect">
                      <a:avLst/>
                    </a:prstGeom>
                    <a:noFill/>
                    <a:ln>
                      <a:noFill/>
                    </a:ln>
                  </pic:spPr>
                </pic:pic>
              </a:graphicData>
            </a:graphic>
          </wp:inline>
        </w:drawing>
      </w:r>
    </w:p>
    <w:p w14:paraId="6D67D2B8"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p>
    <w:p w14:paraId="430BDB53" w14:textId="77777777" w:rsidR="002C1538" w:rsidRDefault="002C1538" w:rsidP="002C1538">
      <w:pPr>
        <w:pStyle w:val="ListParagraph"/>
        <w:ind w:firstLine="0"/>
        <w:rPr>
          <w:b/>
          <w:sz w:val="24"/>
          <w:szCs w:val="24"/>
        </w:rPr>
      </w:pPr>
    </w:p>
    <w:p w14:paraId="38E9CA02" w14:textId="77777777" w:rsidR="002C1538" w:rsidRDefault="002C1538" w:rsidP="002C1538">
      <w:pPr>
        <w:pStyle w:val="ListParagraph"/>
        <w:ind w:firstLine="0"/>
        <w:rPr>
          <w:b/>
          <w:sz w:val="24"/>
          <w:szCs w:val="24"/>
        </w:rPr>
      </w:pPr>
    </w:p>
    <w:p w14:paraId="7BF773CF" w14:textId="77777777" w:rsidR="002C1538" w:rsidRDefault="002C1538" w:rsidP="002C1538">
      <w:pPr>
        <w:pStyle w:val="ListParagraph"/>
        <w:ind w:firstLine="0"/>
        <w:rPr>
          <w:b/>
          <w:sz w:val="24"/>
          <w:szCs w:val="24"/>
        </w:rPr>
      </w:pPr>
    </w:p>
    <w:p w14:paraId="5F22B82B" w14:textId="77777777" w:rsidR="002C1538" w:rsidRDefault="002C1538" w:rsidP="002C1538">
      <w:pPr>
        <w:pStyle w:val="ListParagraph"/>
        <w:ind w:firstLine="0"/>
        <w:rPr>
          <w:b/>
          <w:sz w:val="24"/>
          <w:szCs w:val="24"/>
        </w:rPr>
      </w:pPr>
    </w:p>
    <w:p w14:paraId="52004015" w14:textId="77777777" w:rsidR="002C1538" w:rsidRDefault="002C1538" w:rsidP="002C1538">
      <w:pPr>
        <w:pStyle w:val="ListParagraph"/>
        <w:ind w:firstLine="0"/>
        <w:rPr>
          <w:b/>
          <w:sz w:val="24"/>
          <w:szCs w:val="24"/>
        </w:rPr>
      </w:pPr>
    </w:p>
    <w:p w14:paraId="6EA74622" w14:textId="77777777" w:rsidR="002C1538" w:rsidRDefault="002C1538" w:rsidP="002C1538">
      <w:pPr>
        <w:pStyle w:val="ListParagraph"/>
        <w:ind w:firstLine="0"/>
        <w:rPr>
          <w:b/>
          <w:sz w:val="24"/>
          <w:szCs w:val="24"/>
        </w:rPr>
      </w:pPr>
    </w:p>
    <w:p w14:paraId="223A84C2" w14:textId="77777777" w:rsidR="002C1538" w:rsidRDefault="002C1538" w:rsidP="002C1538">
      <w:pPr>
        <w:pStyle w:val="ListParagraph"/>
        <w:ind w:firstLine="0"/>
        <w:rPr>
          <w:b/>
          <w:sz w:val="24"/>
          <w:szCs w:val="24"/>
        </w:rPr>
      </w:pPr>
    </w:p>
    <w:p w14:paraId="3A03CA70" w14:textId="77777777" w:rsidR="002C1538" w:rsidRDefault="002C1538" w:rsidP="002C1538">
      <w:pPr>
        <w:pStyle w:val="ListParagraph"/>
        <w:ind w:firstLine="0"/>
        <w:rPr>
          <w:b/>
          <w:sz w:val="24"/>
          <w:szCs w:val="24"/>
        </w:rPr>
      </w:pPr>
    </w:p>
    <w:p w14:paraId="3E79FADC" w14:textId="77777777" w:rsidR="002C1538" w:rsidRDefault="002C1538" w:rsidP="002C1538">
      <w:pPr>
        <w:pStyle w:val="ListParagraph"/>
        <w:keepNext/>
        <w:ind w:firstLine="0"/>
      </w:pPr>
      <w:r>
        <w:rPr>
          <w:noProof/>
        </w:rPr>
        <w:drawing>
          <wp:inline distT="0" distB="0" distL="0" distR="0" wp14:anchorId="2434E056" wp14:editId="1B8F0615">
            <wp:extent cx="5715000" cy="3257550"/>
            <wp:effectExtent l="0" t="0" r="0" b="0"/>
            <wp:docPr id="11" name="Picture 11" descr="C:\Users\Training\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AppData\Local\Microsoft\Windows\INetCache\Content.Word\activity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14:paraId="6899B165"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p>
    <w:p w14:paraId="6B3769F9" w14:textId="77777777" w:rsidR="002C1538" w:rsidRDefault="002C1538" w:rsidP="002C1538">
      <w:pPr>
        <w:pStyle w:val="ListParagraph"/>
        <w:ind w:firstLine="0"/>
        <w:rPr>
          <w:b/>
          <w:sz w:val="24"/>
          <w:szCs w:val="24"/>
        </w:rPr>
      </w:pPr>
    </w:p>
    <w:p w14:paraId="47E96014" w14:textId="77777777" w:rsidR="002C1538" w:rsidRDefault="002C1538" w:rsidP="002C1538">
      <w:pPr>
        <w:pStyle w:val="ListParagraph"/>
        <w:ind w:firstLine="0"/>
        <w:rPr>
          <w:b/>
          <w:sz w:val="24"/>
          <w:szCs w:val="24"/>
        </w:rPr>
      </w:pPr>
    </w:p>
    <w:p w14:paraId="5F17CB63" w14:textId="77777777" w:rsidR="002C1538" w:rsidRDefault="002C1538" w:rsidP="002C1538">
      <w:pPr>
        <w:pStyle w:val="ListParagraph"/>
        <w:keepNext/>
        <w:ind w:firstLine="0"/>
      </w:pPr>
      <w:r>
        <w:rPr>
          <w:noProof/>
        </w:rPr>
        <w:drawing>
          <wp:inline distT="0" distB="0" distL="0" distR="0" wp14:anchorId="58E91381" wp14:editId="009E2315">
            <wp:extent cx="5724525" cy="3638550"/>
            <wp:effectExtent l="0" t="0" r="9525" b="0"/>
            <wp:docPr id="12" name="Picture 12" descr="C:\Users\Training\AppData\Local\Microsoft\Windows\INetCache\Content.Word\Mobile-device-use-case-diagram-for-automatic-alarm-setting-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Mobile-device-use-case-diagram-for-automatic-alarm-setting-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2EE272ED"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p w14:paraId="405FBF65" w14:textId="77777777" w:rsidR="002C1538" w:rsidRDefault="002C1538" w:rsidP="002C1538">
      <w:pPr>
        <w:pStyle w:val="ListParagraph"/>
        <w:ind w:firstLine="0"/>
        <w:rPr>
          <w:b/>
          <w:sz w:val="24"/>
          <w:szCs w:val="24"/>
        </w:rPr>
      </w:pPr>
    </w:p>
    <w:p w14:paraId="343E629B" w14:textId="77777777" w:rsidR="002C1538" w:rsidRDefault="002C1538" w:rsidP="002C1538">
      <w:pPr>
        <w:pStyle w:val="ListParagraph"/>
        <w:ind w:firstLine="0"/>
        <w:rPr>
          <w:b/>
          <w:sz w:val="24"/>
          <w:szCs w:val="24"/>
        </w:rPr>
      </w:pPr>
    </w:p>
    <w:p w14:paraId="585990C6" w14:textId="77777777" w:rsidR="002C1538" w:rsidRDefault="002C1538" w:rsidP="002C1538">
      <w:pPr>
        <w:pStyle w:val="ListParagraph"/>
        <w:keepNext/>
        <w:ind w:firstLine="0"/>
      </w:pPr>
      <w:r>
        <w:rPr>
          <w:noProof/>
        </w:rPr>
        <w:lastRenderedPageBreak/>
        <w:drawing>
          <wp:inline distT="0" distB="0" distL="0" distR="0" wp14:anchorId="4DB484F1" wp14:editId="215CE0C1">
            <wp:extent cx="5724525" cy="3914775"/>
            <wp:effectExtent l="0" t="0" r="9525" b="9525"/>
            <wp:docPr id="13" name="Picture 13" descr="C:\Users\Training\AppData\Local\Microsoft\Windows\INetCache\Content.Word\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ing\AppData\Local\Microsoft\Windows\INetCache\Content.Word\use case 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7F13EC2B"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p w14:paraId="3A583192" w14:textId="77777777" w:rsidR="002C1538" w:rsidRDefault="002C1538" w:rsidP="002C1538">
      <w:pPr>
        <w:pStyle w:val="ListParagraph"/>
        <w:ind w:firstLine="0"/>
        <w:rPr>
          <w:b/>
          <w:sz w:val="24"/>
          <w:szCs w:val="24"/>
        </w:rPr>
      </w:pPr>
    </w:p>
    <w:p w14:paraId="647282EE" w14:textId="77777777" w:rsidR="002C1538" w:rsidRDefault="002C1538" w:rsidP="002C1538">
      <w:pPr>
        <w:pStyle w:val="ListParagraph"/>
        <w:ind w:firstLine="0"/>
        <w:rPr>
          <w:b/>
          <w:sz w:val="24"/>
          <w:szCs w:val="24"/>
        </w:rPr>
      </w:pPr>
    </w:p>
    <w:p w14:paraId="1815DCF3" w14:textId="77777777" w:rsidR="002C1538" w:rsidRDefault="002C1538" w:rsidP="002C1538">
      <w:pPr>
        <w:pStyle w:val="ListParagraph"/>
        <w:ind w:firstLine="0"/>
        <w:rPr>
          <w:b/>
          <w:sz w:val="24"/>
          <w:szCs w:val="24"/>
        </w:rPr>
      </w:pPr>
    </w:p>
    <w:p w14:paraId="19CA0CC1" w14:textId="77777777" w:rsidR="002C1538" w:rsidRDefault="002C1538" w:rsidP="002C1538">
      <w:pPr>
        <w:pStyle w:val="ListParagraph"/>
        <w:ind w:firstLine="0"/>
        <w:rPr>
          <w:b/>
          <w:sz w:val="24"/>
          <w:szCs w:val="24"/>
        </w:rPr>
      </w:pPr>
      <w:r>
        <w:rPr>
          <w:b/>
          <w:sz w:val="24"/>
          <w:szCs w:val="24"/>
        </w:rPr>
        <w:t>STRUCTURAL DIAGRAM</w:t>
      </w:r>
    </w:p>
    <w:p w14:paraId="7757FD9C" w14:textId="77777777" w:rsidR="002C1538" w:rsidRDefault="002C1538" w:rsidP="002C1538">
      <w:pPr>
        <w:pStyle w:val="ListParagraph"/>
        <w:ind w:firstLine="0"/>
        <w:rPr>
          <w:b/>
          <w:sz w:val="24"/>
          <w:szCs w:val="24"/>
        </w:rPr>
      </w:pPr>
    </w:p>
    <w:p w14:paraId="05A93E0A" w14:textId="77777777" w:rsidR="002C1538" w:rsidRDefault="002C1538" w:rsidP="002C1538">
      <w:pPr>
        <w:pStyle w:val="ListParagraph"/>
        <w:ind w:firstLine="0"/>
        <w:rPr>
          <w:b/>
          <w:sz w:val="24"/>
          <w:szCs w:val="24"/>
        </w:rPr>
      </w:pPr>
    </w:p>
    <w:p w14:paraId="48BDBC8E" w14:textId="77777777" w:rsidR="002C1538" w:rsidRDefault="002C1538" w:rsidP="002C1538">
      <w:pPr>
        <w:pStyle w:val="ListParagraph"/>
        <w:keepNext/>
        <w:ind w:firstLine="0"/>
      </w:pPr>
      <w:r>
        <w:rPr>
          <w:noProof/>
        </w:rPr>
        <w:drawing>
          <wp:inline distT="0" distB="0" distL="0" distR="0" wp14:anchorId="03270AD5" wp14:editId="0BD74222">
            <wp:extent cx="5724525" cy="2447925"/>
            <wp:effectExtent l="0" t="0" r="0" b="0"/>
            <wp:docPr id="14" name="Picture 14" descr="C:\Users\Training\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class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31F772E5"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p w14:paraId="7CFF96D3" w14:textId="77777777" w:rsidR="002C1538" w:rsidRDefault="002C1538" w:rsidP="002C1538">
      <w:pPr>
        <w:pStyle w:val="ListParagraph"/>
        <w:ind w:firstLine="0"/>
        <w:rPr>
          <w:b/>
          <w:sz w:val="24"/>
          <w:szCs w:val="24"/>
        </w:rPr>
      </w:pPr>
    </w:p>
    <w:p w14:paraId="744A2279" w14:textId="77777777" w:rsidR="002C1538" w:rsidRDefault="002C1538" w:rsidP="002C1538">
      <w:pPr>
        <w:pStyle w:val="ListParagraph"/>
        <w:keepNext/>
        <w:ind w:firstLine="0"/>
      </w:pPr>
      <w:r>
        <w:rPr>
          <w:noProof/>
        </w:rPr>
        <w:drawing>
          <wp:inline distT="0" distB="0" distL="0" distR="0" wp14:anchorId="5C10C108" wp14:editId="09CA46F6">
            <wp:extent cx="5724525" cy="3238500"/>
            <wp:effectExtent l="0" t="0" r="9525" b="0"/>
            <wp:docPr id="15" name="Picture 15" descr="C:\Users\Training\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ing\AppData\Local\Microsoft\Windows\INetCache\Content.Word\cl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5B1965AE"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p w14:paraId="785EA970" w14:textId="77777777" w:rsidR="002C1538" w:rsidRDefault="002C1538" w:rsidP="002C1538">
      <w:pPr>
        <w:pStyle w:val="ListParagraph"/>
        <w:ind w:firstLine="0"/>
        <w:rPr>
          <w:b/>
          <w:sz w:val="24"/>
          <w:szCs w:val="24"/>
        </w:rPr>
      </w:pPr>
    </w:p>
    <w:p w14:paraId="629716BC" w14:textId="77777777" w:rsidR="002C1538" w:rsidRDefault="002C1538" w:rsidP="002C1538">
      <w:pPr>
        <w:pStyle w:val="ListParagraph"/>
        <w:ind w:firstLine="0"/>
        <w:rPr>
          <w:b/>
          <w:sz w:val="24"/>
          <w:szCs w:val="24"/>
        </w:rPr>
      </w:pPr>
    </w:p>
    <w:p w14:paraId="59501D9C" w14:textId="77777777" w:rsidR="002C1538" w:rsidRDefault="002C1538" w:rsidP="002C1538">
      <w:pPr>
        <w:pStyle w:val="ListParagraph"/>
        <w:ind w:firstLine="0"/>
        <w:rPr>
          <w:b/>
          <w:sz w:val="24"/>
          <w:szCs w:val="24"/>
        </w:rPr>
      </w:pPr>
    </w:p>
    <w:p w14:paraId="718CD86A" w14:textId="77777777" w:rsidR="002C1538" w:rsidRDefault="002C1538" w:rsidP="002C1538">
      <w:pPr>
        <w:pStyle w:val="ListParagraph"/>
        <w:ind w:firstLine="0"/>
        <w:rPr>
          <w:b/>
          <w:sz w:val="24"/>
          <w:szCs w:val="24"/>
        </w:rPr>
      </w:pPr>
    </w:p>
    <w:p w14:paraId="4357462E" w14:textId="77777777" w:rsidR="002C1538" w:rsidRDefault="002C1538" w:rsidP="002C1538">
      <w:pPr>
        <w:pStyle w:val="ListParagraph"/>
        <w:ind w:firstLine="0"/>
        <w:rPr>
          <w:b/>
          <w:sz w:val="24"/>
          <w:szCs w:val="24"/>
        </w:rPr>
      </w:pPr>
    </w:p>
    <w:p w14:paraId="062C2D4E" w14:textId="77777777" w:rsidR="002C1538" w:rsidRDefault="002C1538" w:rsidP="002C1538">
      <w:pPr>
        <w:pStyle w:val="ListParagraph"/>
        <w:ind w:firstLine="0"/>
        <w:rPr>
          <w:b/>
          <w:sz w:val="24"/>
          <w:szCs w:val="24"/>
        </w:rPr>
      </w:pPr>
    </w:p>
    <w:p w14:paraId="67D2AD99" w14:textId="77777777" w:rsidR="002C1538" w:rsidRDefault="002C1538" w:rsidP="002C1538">
      <w:pPr>
        <w:pStyle w:val="ListParagraph"/>
        <w:ind w:firstLine="0"/>
        <w:rPr>
          <w:b/>
          <w:sz w:val="24"/>
          <w:szCs w:val="24"/>
        </w:rPr>
      </w:pPr>
    </w:p>
    <w:p w14:paraId="185AC37E" w14:textId="77777777" w:rsidR="002C1538" w:rsidRDefault="002C1538" w:rsidP="002C1538">
      <w:pPr>
        <w:pStyle w:val="ListParagraph"/>
        <w:ind w:firstLine="0"/>
        <w:rPr>
          <w:b/>
          <w:sz w:val="24"/>
          <w:szCs w:val="24"/>
        </w:rPr>
      </w:pPr>
    </w:p>
    <w:p w14:paraId="6D0A6461" w14:textId="77777777" w:rsidR="002C1538" w:rsidRDefault="002C1538" w:rsidP="002C1538">
      <w:pPr>
        <w:pStyle w:val="ListParagraph"/>
        <w:ind w:firstLine="0"/>
        <w:rPr>
          <w:b/>
          <w:sz w:val="24"/>
          <w:szCs w:val="24"/>
        </w:rPr>
      </w:pPr>
    </w:p>
    <w:p w14:paraId="42B9D280" w14:textId="77777777" w:rsidR="002C1538" w:rsidRDefault="002C1538" w:rsidP="002C1538">
      <w:pPr>
        <w:pStyle w:val="ListParagraph"/>
        <w:ind w:firstLine="0"/>
        <w:rPr>
          <w:b/>
          <w:sz w:val="24"/>
          <w:szCs w:val="24"/>
        </w:rPr>
      </w:pPr>
    </w:p>
    <w:p w14:paraId="6DCD5CAD" w14:textId="77777777" w:rsidR="002C1538" w:rsidRDefault="002C1538" w:rsidP="002C1538">
      <w:pPr>
        <w:pStyle w:val="ListParagraph"/>
        <w:ind w:firstLine="0"/>
        <w:rPr>
          <w:b/>
          <w:sz w:val="24"/>
          <w:szCs w:val="24"/>
        </w:rPr>
      </w:pPr>
    </w:p>
    <w:p w14:paraId="7A69536D" w14:textId="77777777" w:rsidR="002C1538" w:rsidRDefault="002C1538" w:rsidP="002C1538">
      <w:pPr>
        <w:pStyle w:val="ListParagraph"/>
        <w:ind w:firstLine="0"/>
        <w:rPr>
          <w:b/>
          <w:sz w:val="24"/>
          <w:szCs w:val="24"/>
        </w:rPr>
      </w:pPr>
    </w:p>
    <w:p w14:paraId="35B28318" w14:textId="77777777" w:rsidR="002C1538" w:rsidRDefault="002C1538" w:rsidP="002C1538">
      <w:pPr>
        <w:pStyle w:val="ListParagraph"/>
        <w:ind w:firstLine="0"/>
        <w:rPr>
          <w:b/>
          <w:sz w:val="24"/>
          <w:szCs w:val="24"/>
        </w:rPr>
      </w:pPr>
    </w:p>
    <w:p w14:paraId="1C5C0B5C" w14:textId="77777777" w:rsidR="002C1538" w:rsidRDefault="002C1538" w:rsidP="002C1538">
      <w:pPr>
        <w:pStyle w:val="ListParagraph"/>
        <w:ind w:firstLine="0"/>
        <w:rPr>
          <w:b/>
          <w:sz w:val="24"/>
          <w:szCs w:val="24"/>
        </w:rPr>
      </w:pPr>
    </w:p>
    <w:p w14:paraId="122C8185" w14:textId="77777777" w:rsidR="002C1538" w:rsidRDefault="002C1538" w:rsidP="002C1538">
      <w:pPr>
        <w:pStyle w:val="ListParagraph"/>
        <w:ind w:firstLine="0"/>
        <w:rPr>
          <w:b/>
          <w:sz w:val="24"/>
          <w:szCs w:val="24"/>
        </w:rPr>
      </w:pPr>
    </w:p>
    <w:p w14:paraId="50718E87" w14:textId="77777777" w:rsidR="002C1538" w:rsidRDefault="002C1538" w:rsidP="002C1538">
      <w:pPr>
        <w:pStyle w:val="ListParagraph"/>
        <w:ind w:firstLine="0"/>
        <w:rPr>
          <w:b/>
          <w:sz w:val="24"/>
          <w:szCs w:val="24"/>
        </w:rPr>
      </w:pPr>
    </w:p>
    <w:p w14:paraId="2F75A843" w14:textId="77777777" w:rsidR="002C1538" w:rsidRDefault="002C1538" w:rsidP="002C1538">
      <w:pPr>
        <w:pStyle w:val="ListParagraph"/>
        <w:ind w:firstLine="0"/>
        <w:rPr>
          <w:b/>
          <w:sz w:val="24"/>
          <w:szCs w:val="24"/>
        </w:rPr>
      </w:pPr>
    </w:p>
    <w:p w14:paraId="4FC4D64D" w14:textId="77777777" w:rsidR="002C1538" w:rsidRDefault="002C1538" w:rsidP="002C1538">
      <w:pPr>
        <w:pStyle w:val="ListParagraph"/>
        <w:ind w:firstLine="0"/>
        <w:rPr>
          <w:b/>
          <w:sz w:val="24"/>
          <w:szCs w:val="24"/>
        </w:rPr>
      </w:pPr>
    </w:p>
    <w:p w14:paraId="4D5E1825" w14:textId="77777777" w:rsidR="002C1538" w:rsidRDefault="002C1538" w:rsidP="002C1538">
      <w:pPr>
        <w:pStyle w:val="ListParagraph"/>
        <w:ind w:firstLine="0"/>
        <w:rPr>
          <w:b/>
          <w:sz w:val="24"/>
          <w:szCs w:val="24"/>
        </w:rPr>
      </w:pPr>
    </w:p>
    <w:p w14:paraId="2DD12AEB" w14:textId="77777777" w:rsidR="002C1538" w:rsidRDefault="002C1538" w:rsidP="002C1538">
      <w:pPr>
        <w:pStyle w:val="ListParagraph"/>
        <w:ind w:firstLine="0"/>
        <w:rPr>
          <w:b/>
          <w:sz w:val="24"/>
          <w:szCs w:val="24"/>
        </w:rPr>
      </w:pPr>
    </w:p>
    <w:p w14:paraId="4C684D4A" w14:textId="77777777" w:rsidR="002C1538" w:rsidRDefault="002C1538" w:rsidP="002C1538">
      <w:pPr>
        <w:pStyle w:val="ListParagraph"/>
        <w:ind w:firstLine="0"/>
        <w:rPr>
          <w:b/>
          <w:sz w:val="24"/>
          <w:szCs w:val="24"/>
        </w:rPr>
      </w:pPr>
    </w:p>
    <w:p w14:paraId="5869FA81" w14:textId="77777777" w:rsidR="002C1538" w:rsidRDefault="002C1538" w:rsidP="002C1538">
      <w:pPr>
        <w:pStyle w:val="ListParagraph"/>
        <w:ind w:firstLine="0"/>
        <w:rPr>
          <w:b/>
          <w:sz w:val="24"/>
          <w:szCs w:val="24"/>
        </w:rPr>
      </w:pPr>
    </w:p>
    <w:p w14:paraId="74BC12E8" w14:textId="77777777" w:rsidR="002C1538" w:rsidRDefault="002C1538" w:rsidP="002C1538">
      <w:pPr>
        <w:pStyle w:val="ListParagraph"/>
        <w:ind w:firstLine="0"/>
        <w:rPr>
          <w:b/>
          <w:sz w:val="24"/>
          <w:szCs w:val="24"/>
        </w:rPr>
      </w:pPr>
    </w:p>
    <w:p w14:paraId="4C6F3F14" w14:textId="2C5B7DBF" w:rsidR="002C1538" w:rsidRPr="002C1538" w:rsidRDefault="002C1538" w:rsidP="002C1538">
      <w:r>
        <w:rPr>
          <w:noProof/>
        </w:rPr>
        <w:lastRenderedPageBreak/>
        <w:drawing>
          <wp:inline distT="0" distB="0" distL="0" distR="0" wp14:anchorId="29257779" wp14:editId="1D652F9B">
            <wp:extent cx="5724525" cy="7829550"/>
            <wp:effectExtent l="0" t="0" r="9525" b="0"/>
            <wp:docPr id="16" name="Picture 16" descr="C:\Users\Training\AppData\Local\Microsoft\Windows\INetCache\Content.Word\Cell-Phon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ining\AppData\Local\Microsoft\Windows\INetCache\Content.Word\Cell-Phone-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7</w:t>
      </w:r>
      <w:r>
        <w:rPr>
          <w:noProof/>
        </w:rPr>
        <w:fldChar w:fldCharType="end"/>
      </w:r>
    </w:p>
    <w:p w14:paraId="62D3CC5D" w14:textId="77777777" w:rsidR="002C1538" w:rsidRDefault="002C1538" w:rsidP="002C1538">
      <w:pPr>
        <w:pStyle w:val="ListParagraph"/>
        <w:ind w:firstLine="0"/>
        <w:rPr>
          <w:b/>
          <w:sz w:val="24"/>
          <w:szCs w:val="24"/>
        </w:rPr>
      </w:pPr>
    </w:p>
    <w:p w14:paraId="7253ED6A" w14:textId="77777777" w:rsidR="002C1538" w:rsidRDefault="002C1538" w:rsidP="002C1538">
      <w:pPr>
        <w:pStyle w:val="ListParagraph"/>
        <w:ind w:firstLine="0"/>
        <w:rPr>
          <w:b/>
          <w:sz w:val="24"/>
          <w:szCs w:val="24"/>
        </w:rPr>
      </w:pPr>
    </w:p>
    <w:p w14:paraId="18C7EF5A" w14:textId="77777777" w:rsidR="002C1538" w:rsidRDefault="002C1538" w:rsidP="002C1538">
      <w:pPr>
        <w:pStyle w:val="ListParagraph"/>
        <w:ind w:firstLine="0"/>
        <w:rPr>
          <w:b/>
          <w:sz w:val="24"/>
          <w:szCs w:val="24"/>
        </w:rPr>
      </w:pPr>
      <w:r>
        <w:rPr>
          <w:b/>
          <w:sz w:val="24"/>
          <w:szCs w:val="24"/>
        </w:rPr>
        <w:t>GITHUB BAGDE</w:t>
      </w:r>
    </w:p>
    <w:p w14:paraId="4935FC47" w14:textId="77777777" w:rsidR="002C1538" w:rsidRDefault="002C1538" w:rsidP="002C1538">
      <w:pPr>
        <w:pStyle w:val="ListParagraph"/>
        <w:ind w:firstLine="0"/>
        <w:rPr>
          <w:b/>
          <w:sz w:val="24"/>
          <w:szCs w:val="24"/>
        </w:rPr>
      </w:pPr>
    </w:p>
    <w:p w14:paraId="371C0C8E" w14:textId="77777777" w:rsidR="002C1538" w:rsidRDefault="002C1538" w:rsidP="002C1538">
      <w:pPr>
        <w:pStyle w:val="ListParagraph"/>
        <w:ind w:firstLine="0"/>
        <w:rPr>
          <w:b/>
          <w:sz w:val="24"/>
          <w:szCs w:val="24"/>
        </w:rPr>
      </w:pPr>
    </w:p>
    <w:p w14:paraId="4A1A787B" w14:textId="77777777" w:rsidR="002C1538" w:rsidRDefault="002C1538" w:rsidP="002C1538">
      <w:pPr>
        <w:pStyle w:val="ListParagraph"/>
        <w:keepNext/>
        <w:ind w:firstLine="0"/>
      </w:pPr>
      <w:r>
        <w:rPr>
          <w:noProof/>
        </w:rPr>
        <w:drawing>
          <wp:inline distT="0" distB="0" distL="0" distR="0" wp14:anchorId="0E5F53D4" wp14:editId="7A1FADCD">
            <wp:extent cx="5734050" cy="2476500"/>
            <wp:effectExtent l="0" t="0" r="0" b="0"/>
            <wp:docPr id="17" name="Picture 17" descr="C:\Users\Training\AppData\Local\Microsoft\Windows\INetCache\Content.Word\github 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github badg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14:paraId="748CD8CD" w14:textId="77777777" w:rsidR="002C1538" w:rsidRDefault="002C1538" w:rsidP="002C1538">
      <w:pPr>
        <w:pStyle w:val="Caption"/>
        <w:rPr>
          <w:b w:val="0"/>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p w14:paraId="5A6633AC" w14:textId="77777777" w:rsidR="002C1538" w:rsidRPr="00C45FAE" w:rsidRDefault="002C1538" w:rsidP="002C1538"/>
    <w:p w14:paraId="1DD9296C" w14:textId="77777777" w:rsidR="002C1538" w:rsidRPr="00C45FAE" w:rsidRDefault="002C1538" w:rsidP="002C1538"/>
    <w:p w14:paraId="2F16E934" w14:textId="77777777" w:rsidR="002C1538" w:rsidRPr="00C45FAE" w:rsidRDefault="002C1538" w:rsidP="002C1538"/>
    <w:p w14:paraId="1CFD48FC" w14:textId="77777777" w:rsidR="002C1538" w:rsidRPr="00C45FAE" w:rsidRDefault="002C1538" w:rsidP="002C1538"/>
    <w:p w14:paraId="3BE59DE6" w14:textId="77777777" w:rsidR="002C1538" w:rsidRPr="00C45FAE" w:rsidRDefault="002C1538" w:rsidP="002C1538"/>
    <w:p w14:paraId="72E75CCA" w14:textId="77777777" w:rsidR="002C1538" w:rsidRPr="00C45FAE" w:rsidRDefault="002C1538" w:rsidP="002C1538"/>
    <w:p w14:paraId="30DFA23A" w14:textId="77777777" w:rsidR="002C1538" w:rsidRPr="00C45FAE" w:rsidRDefault="002C1538" w:rsidP="002C1538"/>
    <w:p w14:paraId="278D798B" w14:textId="77777777" w:rsidR="002C1538" w:rsidRPr="002C1538" w:rsidRDefault="002C1538" w:rsidP="002C1538"/>
    <w:sectPr w:rsidR="002C1538" w:rsidRPr="002C1538" w:rsidSect="00015EE5">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F1CFD" w14:textId="77777777" w:rsidR="00F8653F" w:rsidRDefault="00F8653F" w:rsidP="006A582B">
      <w:r>
        <w:separator/>
      </w:r>
    </w:p>
  </w:endnote>
  <w:endnote w:type="continuationSeparator" w:id="0">
    <w:p w14:paraId="03BA481D" w14:textId="77777777" w:rsidR="00F8653F" w:rsidRDefault="00F8653F" w:rsidP="006A582B">
      <w:r>
        <w:continuationSeparator/>
      </w:r>
    </w:p>
  </w:endnote>
  <w:endnote w:type="continuationNotice" w:id="1">
    <w:p w14:paraId="25C179A2" w14:textId="77777777" w:rsidR="00F8653F" w:rsidRDefault="00F865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20B06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E98F3" w14:textId="77777777" w:rsidR="00B412DD" w:rsidRDefault="00B412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C9B53" w14:textId="77777777" w:rsidR="00B412DD" w:rsidRDefault="00B412D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412DD" w14:paraId="48DC9B57" w14:textId="77777777" w:rsidTr="00107955">
      <w:tc>
        <w:tcPr>
          <w:tcW w:w="3960" w:type="dxa"/>
        </w:tcPr>
        <w:p w14:paraId="48DC9B54" w14:textId="77777777" w:rsidR="00B412DD" w:rsidRPr="006E044D" w:rsidRDefault="00B412DD"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412DD" w:rsidRPr="006E044D" w:rsidRDefault="00B412DD"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1566F578" w:rsidR="00B412DD" w:rsidRPr="006E044D" w:rsidRDefault="00B412DD">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5C04DB">
                    <w:rPr>
                      <w:b/>
                      <w:bCs/>
                      <w:noProof/>
                      <w:sz w:val="20"/>
                      <w:szCs w:val="20"/>
                    </w:rPr>
                    <w:t>16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5C04DB">
                    <w:rPr>
                      <w:b/>
                      <w:bCs/>
                      <w:noProof/>
                      <w:sz w:val="20"/>
                      <w:szCs w:val="20"/>
                    </w:rPr>
                    <w:t>16</w:t>
                  </w:r>
                  <w:r w:rsidRPr="006E044D">
                    <w:rPr>
                      <w:b/>
                      <w:bCs/>
                      <w:sz w:val="20"/>
                      <w:szCs w:val="20"/>
                    </w:rPr>
                    <w:fldChar w:fldCharType="end"/>
                  </w:r>
                </w:p>
              </w:sdtContent>
            </w:sdt>
          </w:sdtContent>
        </w:sdt>
      </w:tc>
    </w:tr>
  </w:tbl>
  <w:p w14:paraId="48DC9B58" w14:textId="77777777" w:rsidR="00B412DD" w:rsidRPr="00B9435E" w:rsidRDefault="00B412DD"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736D2" w14:textId="77777777" w:rsidR="00B412DD" w:rsidRDefault="00B41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FD320" w14:textId="77777777" w:rsidR="00F8653F" w:rsidRDefault="00F8653F" w:rsidP="006A582B">
      <w:r>
        <w:separator/>
      </w:r>
    </w:p>
  </w:footnote>
  <w:footnote w:type="continuationSeparator" w:id="0">
    <w:p w14:paraId="15FF5384" w14:textId="77777777" w:rsidR="00F8653F" w:rsidRDefault="00F8653F" w:rsidP="006A582B">
      <w:r>
        <w:continuationSeparator/>
      </w:r>
    </w:p>
  </w:footnote>
  <w:footnote w:type="continuationNotice" w:id="1">
    <w:p w14:paraId="7C18FA0D" w14:textId="77777777" w:rsidR="00F8653F" w:rsidRDefault="00F865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B52E6" w14:textId="77777777" w:rsidR="00B412DD" w:rsidRDefault="00B412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C9B4E" w14:textId="77777777" w:rsidR="00B412DD" w:rsidRPr="00DA17A9" w:rsidRDefault="00B412DD"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412DD" w14:paraId="48DC9B51" w14:textId="77777777" w:rsidTr="00D8110D">
      <w:tc>
        <w:tcPr>
          <w:tcW w:w="6768" w:type="dxa"/>
        </w:tcPr>
        <w:p w14:paraId="48DC9B4F" w14:textId="7BD2C5BC" w:rsidR="00B412DD" w:rsidRDefault="00B412DD"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B412DD" w:rsidRDefault="00B412DD"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412DD" w:rsidRPr="00DA17A9" w:rsidRDefault="00B412DD"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26F15" w14:textId="77777777" w:rsidR="00B412DD" w:rsidRDefault="00B41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0DC90B7E"/>
    <w:multiLevelType w:val="hybridMultilevel"/>
    <w:tmpl w:val="1916DF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CE66B5"/>
    <w:multiLevelType w:val="hybridMultilevel"/>
    <w:tmpl w:val="E87EA7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3F479C9"/>
    <w:multiLevelType w:val="hybridMultilevel"/>
    <w:tmpl w:val="D34CAB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B02171"/>
    <w:multiLevelType w:val="hybridMultilevel"/>
    <w:tmpl w:val="62EA49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3759EC"/>
    <w:multiLevelType w:val="hybridMultilevel"/>
    <w:tmpl w:val="EBB2BC6E"/>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D9303D"/>
    <w:multiLevelType w:val="hybridMultilevel"/>
    <w:tmpl w:val="8074704E"/>
    <w:lvl w:ilvl="0" w:tplc="4009000B">
      <w:start w:val="1"/>
      <w:numFmt w:val="bullet"/>
      <w:lvlText w:val=""/>
      <w:lvlJc w:val="left"/>
      <w:pPr>
        <w:ind w:left="1080" w:hanging="360"/>
      </w:pPr>
      <w:rPr>
        <w:rFonts w:ascii="Wingdings" w:hAnsi="Wingdings"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E1A90"/>
    <w:multiLevelType w:val="hybridMultilevel"/>
    <w:tmpl w:val="7242D23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7F605F"/>
    <w:multiLevelType w:val="hybridMultilevel"/>
    <w:tmpl w:val="D924E9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1BB5771"/>
    <w:multiLevelType w:val="hybridMultilevel"/>
    <w:tmpl w:val="C680922C"/>
    <w:lvl w:ilvl="0" w:tplc="4009000B">
      <w:start w:val="1"/>
      <w:numFmt w:val="bullet"/>
      <w:lvlText w:val=""/>
      <w:lvlJc w:val="left"/>
      <w:pPr>
        <w:ind w:left="1440" w:hanging="360"/>
      </w:pPr>
      <w:rPr>
        <w:rFonts w:ascii="Wingdings" w:hAnsi="Wingdings" w:hint="default"/>
      </w:rPr>
    </w:lvl>
    <w:lvl w:ilvl="1" w:tplc="4009000B">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EDA4651"/>
    <w:multiLevelType w:val="hybridMultilevel"/>
    <w:tmpl w:val="B582DC8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3"/>
  </w:num>
  <w:num w:numId="4">
    <w:abstractNumId w:val="16"/>
  </w:num>
  <w:num w:numId="5">
    <w:abstractNumId w:val="3"/>
  </w:num>
  <w:num w:numId="6">
    <w:abstractNumId w:val="8"/>
  </w:num>
  <w:num w:numId="7">
    <w:abstractNumId w:val="4"/>
  </w:num>
  <w:num w:numId="8">
    <w:abstractNumId w:val="2"/>
  </w:num>
  <w:num w:numId="9">
    <w:abstractNumId w:val="0"/>
  </w:num>
  <w:num w:numId="10">
    <w:abstractNumId w:val="14"/>
  </w:num>
  <w:num w:numId="11">
    <w:abstractNumId w:val="9"/>
  </w:num>
  <w:num w:numId="12">
    <w:abstractNumId w:val="17"/>
  </w:num>
  <w:num w:numId="13">
    <w:abstractNumId w:val="18"/>
  </w:num>
  <w:num w:numId="14">
    <w:abstractNumId w:val="6"/>
  </w:num>
  <w:num w:numId="15">
    <w:abstractNumId w:val="1"/>
  </w:num>
  <w:num w:numId="16">
    <w:abstractNumId w:val="7"/>
  </w:num>
  <w:num w:numId="17">
    <w:abstractNumId w:val="11"/>
  </w:num>
  <w:num w:numId="18">
    <w:abstractNumId w:val="15"/>
  </w:num>
  <w:num w:numId="19">
    <w:abstractNumId w:val="19"/>
  </w:num>
  <w:num w:numId="20">
    <w:abstractNumId w:val="12"/>
  </w:num>
  <w:num w:numId="2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36ED2"/>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27B"/>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327D7"/>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5C5"/>
    <w:rsid w:val="00190808"/>
    <w:rsid w:val="0019199B"/>
    <w:rsid w:val="001923F2"/>
    <w:rsid w:val="001941FF"/>
    <w:rsid w:val="001A222E"/>
    <w:rsid w:val="001A2FF7"/>
    <w:rsid w:val="001A342E"/>
    <w:rsid w:val="001A4E60"/>
    <w:rsid w:val="001A6DF4"/>
    <w:rsid w:val="001B0AD1"/>
    <w:rsid w:val="001B20A8"/>
    <w:rsid w:val="001B2343"/>
    <w:rsid w:val="001B3E8D"/>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29AA"/>
    <w:rsid w:val="002B413A"/>
    <w:rsid w:val="002B4CAC"/>
    <w:rsid w:val="002C094F"/>
    <w:rsid w:val="002C1538"/>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00AC"/>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6D6"/>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D6A2C"/>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2DEA"/>
    <w:rsid w:val="00573287"/>
    <w:rsid w:val="00573678"/>
    <w:rsid w:val="005803AF"/>
    <w:rsid w:val="00582A5C"/>
    <w:rsid w:val="00586579"/>
    <w:rsid w:val="00587D01"/>
    <w:rsid w:val="00587E7F"/>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04DB"/>
    <w:rsid w:val="005C11C4"/>
    <w:rsid w:val="005C228A"/>
    <w:rsid w:val="005C309A"/>
    <w:rsid w:val="005C5301"/>
    <w:rsid w:val="005C5A16"/>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C88"/>
    <w:rsid w:val="00651351"/>
    <w:rsid w:val="00652FB1"/>
    <w:rsid w:val="0065640A"/>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D6AF3"/>
    <w:rsid w:val="006E044D"/>
    <w:rsid w:val="006E1234"/>
    <w:rsid w:val="006E2ABE"/>
    <w:rsid w:val="006E2CBC"/>
    <w:rsid w:val="006E4771"/>
    <w:rsid w:val="006E5294"/>
    <w:rsid w:val="006F074E"/>
    <w:rsid w:val="006F1A80"/>
    <w:rsid w:val="006F1C7B"/>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4B0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451F"/>
    <w:rsid w:val="0077647D"/>
    <w:rsid w:val="00782CB9"/>
    <w:rsid w:val="00790EC1"/>
    <w:rsid w:val="007929BC"/>
    <w:rsid w:val="00793B5A"/>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0FA6"/>
    <w:rsid w:val="007D1431"/>
    <w:rsid w:val="007D30B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7E00"/>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1D45"/>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4A05"/>
    <w:rsid w:val="00965B90"/>
    <w:rsid w:val="00967644"/>
    <w:rsid w:val="009756E9"/>
    <w:rsid w:val="00985847"/>
    <w:rsid w:val="009909BF"/>
    <w:rsid w:val="00993875"/>
    <w:rsid w:val="00995956"/>
    <w:rsid w:val="00997756"/>
    <w:rsid w:val="009A0D0B"/>
    <w:rsid w:val="009A2653"/>
    <w:rsid w:val="009A58B8"/>
    <w:rsid w:val="009A6407"/>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07AE"/>
    <w:rsid w:val="00AE52EB"/>
    <w:rsid w:val="00AF0E8E"/>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503"/>
    <w:rsid w:val="00B23F0B"/>
    <w:rsid w:val="00B241F9"/>
    <w:rsid w:val="00B274A2"/>
    <w:rsid w:val="00B36CDF"/>
    <w:rsid w:val="00B412DD"/>
    <w:rsid w:val="00B41E75"/>
    <w:rsid w:val="00B42F99"/>
    <w:rsid w:val="00B462AA"/>
    <w:rsid w:val="00B47E0B"/>
    <w:rsid w:val="00B505F4"/>
    <w:rsid w:val="00B5485F"/>
    <w:rsid w:val="00B54AC2"/>
    <w:rsid w:val="00B55356"/>
    <w:rsid w:val="00B554C7"/>
    <w:rsid w:val="00B57317"/>
    <w:rsid w:val="00B577D8"/>
    <w:rsid w:val="00B6288C"/>
    <w:rsid w:val="00B64D9F"/>
    <w:rsid w:val="00B64F0A"/>
    <w:rsid w:val="00B6533B"/>
    <w:rsid w:val="00B670E9"/>
    <w:rsid w:val="00B733A0"/>
    <w:rsid w:val="00B77214"/>
    <w:rsid w:val="00B774C8"/>
    <w:rsid w:val="00B80866"/>
    <w:rsid w:val="00B83BB5"/>
    <w:rsid w:val="00B84A08"/>
    <w:rsid w:val="00B85874"/>
    <w:rsid w:val="00B91934"/>
    <w:rsid w:val="00B92B7F"/>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27AD"/>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291C"/>
    <w:rsid w:val="00D85199"/>
    <w:rsid w:val="00D92B4C"/>
    <w:rsid w:val="00D957A5"/>
    <w:rsid w:val="00D978B5"/>
    <w:rsid w:val="00DA17A9"/>
    <w:rsid w:val="00DA32B6"/>
    <w:rsid w:val="00DA32EE"/>
    <w:rsid w:val="00DA375E"/>
    <w:rsid w:val="00DA4331"/>
    <w:rsid w:val="00DA4B33"/>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6D99"/>
    <w:rsid w:val="00F275BB"/>
    <w:rsid w:val="00F300C8"/>
    <w:rsid w:val="00F3564E"/>
    <w:rsid w:val="00F36BBE"/>
    <w:rsid w:val="00F37216"/>
    <w:rsid w:val="00F419C7"/>
    <w:rsid w:val="00F424D5"/>
    <w:rsid w:val="00F46D3F"/>
    <w:rsid w:val="00F5261B"/>
    <w:rsid w:val="00F54292"/>
    <w:rsid w:val="00F55266"/>
    <w:rsid w:val="00F56D04"/>
    <w:rsid w:val="00F571CB"/>
    <w:rsid w:val="00F60850"/>
    <w:rsid w:val="00F636C7"/>
    <w:rsid w:val="00F64521"/>
    <w:rsid w:val="00F65810"/>
    <w:rsid w:val="00F67112"/>
    <w:rsid w:val="00F70C1A"/>
    <w:rsid w:val="00F717C6"/>
    <w:rsid w:val="00F73275"/>
    <w:rsid w:val="00F775B4"/>
    <w:rsid w:val="00F800DD"/>
    <w:rsid w:val="00F81528"/>
    <w:rsid w:val="00F815AC"/>
    <w:rsid w:val="00F81709"/>
    <w:rsid w:val="00F81D45"/>
    <w:rsid w:val="00F83A3E"/>
    <w:rsid w:val="00F850EA"/>
    <w:rsid w:val="00F8653F"/>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4AE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TableofFigures">
    <w:name w:val="table of figures"/>
    <w:basedOn w:val="Normal"/>
    <w:next w:val="Normal"/>
    <w:uiPriority w:val="99"/>
    <w:unhideWhenUsed/>
    <w:rsid w:val="005C0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86805738">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9342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A1A63FB-3253-4B43-90C9-FF4EA8B8CB37}">
  <ds:schemaRefs>
    <ds:schemaRef ds:uri="http://schemas.openxmlformats.org/officeDocument/2006/bibliography"/>
  </ds:schemaRefs>
</ds:datastoreItem>
</file>

<file path=customXml/itemProps6.xml><?xml version="1.0" encoding="utf-8"?>
<ds:datastoreItem xmlns:ds="http://schemas.openxmlformats.org/officeDocument/2006/customXml" ds:itemID="{1EFFB780-5736-D940-946E-CD526597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C:\Users\lcladmin\Downloads\GEA Syllabus Template.dotx</Template>
  <TotalTime>0</TotalTime>
  <Pages>28</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13927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vishali Swaminathan</cp:lastModifiedBy>
  <cp:revision>2</cp:revision>
  <cp:lastPrinted>2014-03-29T07:34:00Z</cp:lastPrinted>
  <dcterms:created xsi:type="dcterms:W3CDTF">2020-09-22T13:52:00Z</dcterms:created>
  <dcterms:modified xsi:type="dcterms:W3CDTF">2020-09-22T13:52:00Z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